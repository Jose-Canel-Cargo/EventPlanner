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7933D" w14:textId="12BAEA27" w:rsidR="00771F16" w:rsidRPr="00AD5BF5" w:rsidRDefault="00AB5854">
      <w:pPr>
        <w:pStyle w:val="Title"/>
        <w:rPr>
          <w:rFonts w:ascii="Lucida Sans" w:hAnsi="Lucida Sans"/>
          <w:sz w:val="44"/>
          <w:szCs w:val="44"/>
        </w:rPr>
      </w:pPr>
      <w:r w:rsidRPr="00AD5BF5">
        <w:rPr>
          <w:rFonts w:ascii="Lucida Sans" w:hAnsi="Lucida Sans"/>
          <w:sz w:val="44"/>
          <w:szCs w:val="44"/>
        </w:rPr>
        <w:t>Software Documentation</w:t>
      </w:r>
    </w:p>
    <w:p w14:paraId="00AE3EA5" w14:textId="11E7CD59" w:rsidR="00AB5854" w:rsidRDefault="00AB5854" w:rsidP="00AB5854">
      <w:pPr>
        <w:spacing w:before="100" w:beforeAutospacing="1" w:after="100" w:afterAutospacing="1" w:line="240" w:lineRule="auto"/>
        <w:textAlignment w:val="top"/>
      </w:pPr>
      <w:r>
        <w:t xml:space="preserve">Course: </w:t>
      </w:r>
      <w:hyperlink r:id="rId7" w:history="1">
        <w:r w:rsidRPr="00AB5854">
          <w:rPr>
            <w:rFonts w:eastAsia="Times New Roman" w:cs="Lato"/>
            <w:lang w:eastAsia="en-US"/>
          </w:rPr>
          <w:t>COP-2805C-86399 Java Advanced</w:t>
        </w:r>
      </w:hyperlink>
    </w:p>
    <w:p w14:paraId="0F01384D" w14:textId="522D2A12" w:rsidR="00AB5854" w:rsidRDefault="00AB5854" w:rsidP="00AB5854">
      <w:r>
        <w:t>Assignment:</w:t>
      </w:r>
      <w:r w:rsidR="004162C1">
        <w:t xml:space="preserve"> </w:t>
      </w:r>
      <w:r w:rsidR="00596092">
        <w:t xml:space="preserve">Demonstrate OOP principles for </w:t>
      </w:r>
      <w:r w:rsidR="007E1F35">
        <w:t>Inheritance</w:t>
      </w:r>
    </w:p>
    <w:p w14:paraId="238842EF" w14:textId="1C7F3A90" w:rsidR="00AB5854" w:rsidRDefault="00AB5854" w:rsidP="00AB5854">
      <w:r>
        <w:t>Date:</w:t>
      </w:r>
      <w:r w:rsidR="004162C1">
        <w:t xml:space="preserve"> </w:t>
      </w:r>
      <w:r w:rsidR="007A13CB">
        <w:t>2</w:t>
      </w:r>
      <w:r w:rsidR="004162C1">
        <w:t>/</w:t>
      </w:r>
      <w:r w:rsidR="007A13CB">
        <w:t>18</w:t>
      </w:r>
      <w:r w:rsidR="004162C1">
        <w:t>/24</w:t>
      </w:r>
      <w:r w:rsidR="00084F97">
        <w:t xml:space="preserve"> (Edited 2/24/24)</w:t>
      </w:r>
    </w:p>
    <w:p w14:paraId="15F99070" w14:textId="028EFA7E" w:rsidR="00AB5854" w:rsidRPr="00AB5854" w:rsidRDefault="00AB5854" w:rsidP="00AB5854">
      <w:r>
        <w:t>Author Details: Jose A. Cañellas</w:t>
      </w:r>
    </w:p>
    <w:p w14:paraId="774856D6" w14:textId="55AAB06C" w:rsidR="00771F16" w:rsidRPr="00AD5BF5" w:rsidRDefault="00AB5854" w:rsidP="00AD5BF5">
      <w:pPr>
        <w:pStyle w:val="Heading1"/>
      </w:pPr>
      <w:r w:rsidRPr="00AD5BF5">
        <w:t>Requirements</w:t>
      </w:r>
    </w:p>
    <w:p w14:paraId="1413310F" w14:textId="3DDD1132" w:rsidR="00AD5BF5" w:rsidRDefault="00AD5BF5" w:rsidP="00AD5BF5">
      <w:pPr>
        <w:pStyle w:val="ListParagraph"/>
        <w:numPr>
          <w:ilvl w:val="0"/>
          <w:numId w:val="28"/>
        </w:numPr>
      </w:pPr>
      <w:r>
        <w:t xml:space="preserve">The program must include </w:t>
      </w:r>
      <w:r w:rsidR="007E1F35">
        <w:t>three classes, Event, BirthdayParty that extends Event, and Quinceanera that extends BirthdayParty. It must also include one called EventP</w:t>
      </w:r>
      <w:r w:rsidR="006B6B1F">
        <w:t>l</w:t>
      </w:r>
      <w:r w:rsidR="007E1F35">
        <w:t xml:space="preserve">anner with a runnable Main method that will request the user the number of events they wish to make, assign an event type to each object, and </w:t>
      </w:r>
      <w:r w:rsidR="007A13CB">
        <w:t>fill in</w:t>
      </w:r>
      <w:r w:rsidR="007E1F35">
        <w:t xml:space="preserve"> an Event array with the objects of the Classes chosen.</w:t>
      </w:r>
    </w:p>
    <w:p w14:paraId="7A2E639E" w14:textId="77777777" w:rsidR="00AD5BF5" w:rsidRDefault="00AD5BF5" w:rsidP="00AD5BF5">
      <w:pPr>
        <w:pStyle w:val="ListParagraph"/>
        <w:ind w:left="1440"/>
      </w:pPr>
    </w:p>
    <w:p w14:paraId="5F6BB50C" w14:textId="3C5BC00E" w:rsidR="00AD5BF5" w:rsidRDefault="00AD5BF5" w:rsidP="00AD5BF5">
      <w:pPr>
        <w:pStyle w:val="ListParagraph"/>
        <w:numPr>
          <w:ilvl w:val="0"/>
          <w:numId w:val="28"/>
        </w:numPr>
      </w:pPr>
      <w:r>
        <w:t xml:space="preserve">The </w:t>
      </w:r>
      <w:r w:rsidR="007E1F35">
        <w:t>Event</w:t>
      </w:r>
      <w:r>
        <w:t xml:space="preserve"> Class must have the following:</w:t>
      </w:r>
    </w:p>
    <w:p w14:paraId="3AB50C37" w14:textId="7FEABB0B" w:rsidR="00AD5BF5" w:rsidRDefault="00AD5BF5" w:rsidP="007E1F35">
      <w:pPr>
        <w:pStyle w:val="ListParagraph"/>
        <w:numPr>
          <w:ilvl w:val="1"/>
          <w:numId w:val="28"/>
        </w:numPr>
      </w:pPr>
      <w:r>
        <w:t xml:space="preserve">Setter </w:t>
      </w:r>
      <w:r w:rsidR="007E1F35">
        <w:t>and Getter methods for:</w:t>
      </w:r>
    </w:p>
    <w:p w14:paraId="5E7A5F46" w14:textId="73C7DBF8" w:rsidR="007E1F35" w:rsidRDefault="007E1F35" w:rsidP="007E1F35">
      <w:pPr>
        <w:pStyle w:val="ListParagraph"/>
        <w:numPr>
          <w:ilvl w:val="2"/>
          <w:numId w:val="28"/>
        </w:numPr>
      </w:pPr>
      <w:r>
        <w:t>The date of the event</w:t>
      </w:r>
      <w:r w:rsidR="00CD4816">
        <w:t>.</w:t>
      </w:r>
    </w:p>
    <w:p w14:paraId="389DBD83" w14:textId="33DE574C" w:rsidR="00CD4816" w:rsidRDefault="00CD4816" w:rsidP="007E1F35">
      <w:pPr>
        <w:pStyle w:val="ListParagraph"/>
        <w:numPr>
          <w:ilvl w:val="2"/>
          <w:numId w:val="28"/>
        </w:numPr>
      </w:pPr>
      <w:r>
        <w:t>The name of the event.</w:t>
      </w:r>
    </w:p>
    <w:p w14:paraId="205FE1A4" w14:textId="3A2EE39A" w:rsidR="007E1F35" w:rsidRDefault="007E1F35" w:rsidP="007E1F35">
      <w:pPr>
        <w:pStyle w:val="ListParagraph"/>
        <w:numPr>
          <w:ilvl w:val="2"/>
          <w:numId w:val="28"/>
        </w:numPr>
      </w:pPr>
      <w:r>
        <w:t>The start and end time of the event</w:t>
      </w:r>
      <w:r w:rsidR="00CD4816">
        <w:t>.</w:t>
      </w:r>
    </w:p>
    <w:p w14:paraId="77684F17" w14:textId="746DFA79" w:rsidR="007E1F35" w:rsidRDefault="007E1F35" w:rsidP="007E1F35">
      <w:pPr>
        <w:pStyle w:val="ListParagraph"/>
        <w:numPr>
          <w:ilvl w:val="2"/>
          <w:numId w:val="28"/>
        </w:numPr>
      </w:pPr>
      <w:r>
        <w:t>The location name of the event</w:t>
      </w:r>
      <w:r w:rsidR="00CD4816">
        <w:t>.</w:t>
      </w:r>
    </w:p>
    <w:p w14:paraId="204897E2" w14:textId="090A8A72" w:rsidR="007E1F35" w:rsidRDefault="007E1F35" w:rsidP="007E1F35">
      <w:pPr>
        <w:pStyle w:val="ListParagraph"/>
        <w:numPr>
          <w:ilvl w:val="2"/>
          <w:numId w:val="28"/>
        </w:numPr>
      </w:pPr>
      <w:r>
        <w:t>The address of the event</w:t>
      </w:r>
      <w:r w:rsidR="00CD4816">
        <w:t>’s location.</w:t>
      </w:r>
    </w:p>
    <w:p w14:paraId="2B800F51" w14:textId="75884D4D" w:rsidR="007E1F35" w:rsidRDefault="00CD4816" w:rsidP="007E1F35">
      <w:pPr>
        <w:pStyle w:val="ListParagraph"/>
        <w:numPr>
          <w:ilvl w:val="2"/>
          <w:numId w:val="28"/>
        </w:numPr>
      </w:pPr>
      <w:r>
        <w:t>The number of guests attending .</w:t>
      </w:r>
    </w:p>
    <w:p w14:paraId="72C1D877" w14:textId="072A1C32" w:rsidR="00CD4816" w:rsidRDefault="00CD4816" w:rsidP="007E1F35">
      <w:pPr>
        <w:pStyle w:val="ListParagraph"/>
        <w:numPr>
          <w:ilvl w:val="2"/>
          <w:numId w:val="28"/>
        </w:numPr>
      </w:pPr>
      <w:r>
        <w:t>The point of contact for the event.</w:t>
      </w:r>
    </w:p>
    <w:p w14:paraId="7C3C18AD" w14:textId="40869C61" w:rsidR="00CD4816" w:rsidRDefault="00CD4816" w:rsidP="007E1F35">
      <w:pPr>
        <w:pStyle w:val="ListParagraph"/>
        <w:numPr>
          <w:ilvl w:val="2"/>
          <w:numId w:val="28"/>
        </w:numPr>
      </w:pPr>
      <w:r>
        <w:t>The price of entry for the event.</w:t>
      </w:r>
    </w:p>
    <w:p w14:paraId="4444D71A" w14:textId="25228BC8" w:rsidR="00CD4816" w:rsidRDefault="00CD4816" w:rsidP="002E2676">
      <w:pPr>
        <w:pStyle w:val="ListParagraph"/>
        <w:numPr>
          <w:ilvl w:val="1"/>
          <w:numId w:val="28"/>
        </w:numPr>
      </w:pPr>
      <w:r>
        <w:t>A toString method to display the details for each Event object.</w:t>
      </w:r>
    </w:p>
    <w:p w14:paraId="27EDEF2F" w14:textId="77777777" w:rsidR="00CD4816" w:rsidRDefault="00CD4816" w:rsidP="00CD4816">
      <w:pPr>
        <w:pStyle w:val="ListParagraph"/>
        <w:ind w:left="2160"/>
      </w:pPr>
    </w:p>
    <w:p w14:paraId="6E19DC16" w14:textId="53014CBB" w:rsidR="00AD5BF5" w:rsidRDefault="00AD5BF5" w:rsidP="00AD5BF5">
      <w:pPr>
        <w:pStyle w:val="ListParagraph"/>
        <w:numPr>
          <w:ilvl w:val="0"/>
          <w:numId w:val="28"/>
        </w:numPr>
      </w:pPr>
      <w:r>
        <w:t xml:space="preserve">The </w:t>
      </w:r>
      <w:r w:rsidR="007E1F35">
        <w:t>BirthdayParty</w:t>
      </w:r>
      <w:r>
        <w:t xml:space="preserve"> Class must</w:t>
      </w:r>
      <w:r w:rsidR="007E1F35">
        <w:t xml:space="preserve"> inherit from Event and</w:t>
      </w:r>
      <w:r>
        <w:t xml:space="preserve"> have the following:</w:t>
      </w:r>
    </w:p>
    <w:p w14:paraId="68F9EEFC" w14:textId="1B783D83" w:rsidR="00AD5BF5" w:rsidRDefault="00AD5BF5" w:rsidP="007E1F35">
      <w:pPr>
        <w:pStyle w:val="ListParagraph"/>
        <w:numPr>
          <w:ilvl w:val="1"/>
          <w:numId w:val="28"/>
        </w:numPr>
      </w:pPr>
      <w:r>
        <w:t>Setter</w:t>
      </w:r>
      <w:r w:rsidR="00CD4816">
        <w:t xml:space="preserve"> and Getter methods for:</w:t>
      </w:r>
    </w:p>
    <w:p w14:paraId="1F60DB5F" w14:textId="3FF54164" w:rsidR="00CD4816" w:rsidRDefault="00CD4816" w:rsidP="00CD4816">
      <w:pPr>
        <w:pStyle w:val="ListParagraph"/>
        <w:numPr>
          <w:ilvl w:val="2"/>
          <w:numId w:val="28"/>
        </w:numPr>
      </w:pPr>
      <w:r>
        <w:t>The celebrants name.</w:t>
      </w:r>
    </w:p>
    <w:p w14:paraId="5A0FCE51" w14:textId="36499930" w:rsidR="00CD4816" w:rsidRDefault="00CD4816" w:rsidP="00CD4816">
      <w:pPr>
        <w:pStyle w:val="ListParagraph"/>
        <w:numPr>
          <w:ilvl w:val="2"/>
          <w:numId w:val="28"/>
        </w:numPr>
      </w:pPr>
      <w:r>
        <w:t>The age being celebrated.</w:t>
      </w:r>
    </w:p>
    <w:p w14:paraId="356822E0" w14:textId="2AECE9F0" w:rsidR="00CD4816" w:rsidRDefault="00CD4816" w:rsidP="00CD4816">
      <w:pPr>
        <w:pStyle w:val="ListParagraph"/>
        <w:numPr>
          <w:ilvl w:val="2"/>
          <w:numId w:val="28"/>
        </w:numPr>
      </w:pPr>
      <w:r>
        <w:t>The type of Cake.</w:t>
      </w:r>
    </w:p>
    <w:p w14:paraId="2A9061FB" w14:textId="61154903" w:rsidR="00CD4816" w:rsidRDefault="00CD4816" w:rsidP="00CD4816">
      <w:pPr>
        <w:pStyle w:val="ListParagraph"/>
        <w:numPr>
          <w:ilvl w:val="2"/>
          <w:numId w:val="28"/>
        </w:numPr>
      </w:pPr>
      <w:r>
        <w:t>The number of candles for the cake.</w:t>
      </w:r>
    </w:p>
    <w:p w14:paraId="50A62099" w14:textId="6A75091A" w:rsidR="00CD4816" w:rsidRDefault="00CD4816" w:rsidP="00CD4816">
      <w:pPr>
        <w:pStyle w:val="ListParagraph"/>
        <w:numPr>
          <w:ilvl w:val="2"/>
          <w:numId w:val="28"/>
        </w:numPr>
      </w:pPr>
      <w:r>
        <w:t>The theme for the decorations.</w:t>
      </w:r>
    </w:p>
    <w:p w14:paraId="25D8BF1A" w14:textId="59334C03" w:rsidR="00CD4816" w:rsidRDefault="00CD4816" w:rsidP="00CD4816">
      <w:pPr>
        <w:pStyle w:val="ListParagraph"/>
        <w:numPr>
          <w:ilvl w:val="1"/>
          <w:numId w:val="28"/>
        </w:numPr>
      </w:pPr>
      <w:r>
        <w:t>An overridden toString method to display the details of the BirthdayParty object.</w:t>
      </w:r>
    </w:p>
    <w:p w14:paraId="03BB6F21" w14:textId="77777777" w:rsidR="00CD4816" w:rsidRDefault="00CD4816" w:rsidP="00CD4816">
      <w:pPr>
        <w:pStyle w:val="ListParagraph"/>
        <w:ind w:left="1440"/>
      </w:pPr>
    </w:p>
    <w:p w14:paraId="56C0BB37" w14:textId="2B052084" w:rsidR="00AD5BF5" w:rsidRDefault="007E1F35" w:rsidP="00AD5BF5">
      <w:pPr>
        <w:pStyle w:val="ListParagraph"/>
        <w:numPr>
          <w:ilvl w:val="0"/>
          <w:numId w:val="28"/>
        </w:numPr>
      </w:pPr>
      <w:r>
        <w:t>The Quinceanera Class must inherit from BirthdayParty and have the following:</w:t>
      </w:r>
    </w:p>
    <w:p w14:paraId="62ED32E4" w14:textId="00E5169C" w:rsidR="007E1F35" w:rsidRDefault="00CD4816" w:rsidP="007E1F35">
      <w:pPr>
        <w:pStyle w:val="ListParagraph"/>
        <w:numPr>
          <w:ilvl w:val="1"/>
          <w:numId w:val="28"/>
        </w:numPr>
      </w:pPr>
      <w:r>
        <w:t>Setter and Getter methods for:</w:t>
      </w:r>
    </w:p>
    <w:p w14:paraId="10DA9223" w14:textId="4B005423" w:rsidR="00CD4816" w:rsidRDefault="00CD4816" w:rsidP="00CD4816">
      <w:pPr>
        <w:pStyle w:val="ListParagraph"/>
        <w:numPr>
          <w:ilvl w:val="2"/>
          <w:numId w:val="28"/>
        </w:numPr>
      </w:pPr>
      <w:r>
        <w:t>The Quinceañera’s name.</w:t>
      </w:r>
    </w:p>
    <w:p w14:paraId="6F2C2972" w14:textId="66A89B47" w:rsidR="00CD4816" w:rsidRDefault="00CD4816" w:rsidP="00CD4816">
      <w:pPr>
        <w:pStyle w:val="ListParagraph"/>
        <w:numPr>
          <w:ilvl w:val="2"/>
          <w:numId w:val="28"/>
        </w:numPr>
      </w:pPr>
      <w:r>
        <w:t>The number of Damas.</w:t>
      </w:r>
    </w:p>
    <w:p w14:paraId="51EE55A0" w14:textId="6D59E774" w:rsidR="00CD4816" w:rsidRDefault="00CD4816" w:rsidP="00CD4816">
      <w:pPr>
        <w:pStyle w:val="ListParagraph"/>
        <w:numPr>
          <w:ilvl w:val="2"/>
          <w:numId w:val="28"/>
        </w:numPr>
      </w:pPr>
      <w:r>
        <w:t>The number of toasts performed.</w:t>
      </w:r>
    </w:p>
    <w:p w14:paraId="214E431F" w14:textId="2D11463A" w:rsidR="00CD4816" w:rsidRDefault="00CD4816" w:rsidP="00CD4816">
      <w:pPr>
        <w:pStyle w:val="ListParagraph"/>
        <w:numPr>
          <w:ilvl w:val="2"/>
          <w:numId w:val="28"/>
        </w:numPr>
      </w:pPr>
      <w:r>
        <w:lastRenderedPageBreak/>
        <w:t>The choice of dance music.</w:t>
      </w:r>
    </w:p>
    <w:p w14:paraId="19CE6583" w14:textId="77777777" w:rsidR="00CD4816" w:rsidRDefault="00CD4816" w:rsidP="00CD4816">
      <w:pPr>
        <w:pStyle w:val="ListParagraph"/>
        <w:ind w:left="2160"/>
      </w:pPr>
    </w:p>
    <w:p w14:paraId="3C0AEC02" w14:textId="13E00DEC" w:rsidR="007E1F35" w:rsidRDefault="007E1F35" w:rsidP="007E1F35">
      <w:pPr>
        <w:pStyle w:val="ListParagraph"/>
        <w:numPr>
          <w:ilvl w:val="0"/>
          <w:numId w:val="28"/>
        </w:numPr>
      </w:pPr>
      <w:r>
        <w:t>The EventPlanner Class must have a runnable Main method and the following:</w:t>
      </w:r>
    </w:p>
    <w:p w14:paraId="54ED92CA" w14:textId="0FE56604" w:rsidR="007E1F35" w:rsidRDefault="00CD4816" w:rsidP="007E1F35">
      <w:pPr>
        <w:pStyle w:val="ListParagraph"/>
        <w:numPr>
          <w:ilvl w:val="1"/>
          <w:numId w:val="28"/>
        </w:numPr>
      </w:pPr>
      <w:r>
        <w:t>A prompt to ask the user for the number of events they wish to make.</w:t>
      </w:r>
    </w:p>
    <w:p w14:paraId="58763C9E" w14:textId="10262A6B" w:rsidR="00CD4816" w:rsidRDefault="00CD4816" w:rsidP="007E1F35">
      <w:pPr>
        <w:pStyle w:val="ListParagraph"/>
        <w:numPr>
          <w:ilvl w:val="1"/>
          <w:numId w:val="28"/>
        </w:numPr>
      </w:pPr>
      <w:r>
        <w:t>An array of type Event of the same size as the user’s request.</w:t>
      </w:r>
    </w:p>
    <w:p w14:paraId="6D1A4395" w14:textId="2EBFB494" w:rsidR="00CD4816" w:rsidRDefault="00CD4816" w:rsidP="007E1F35">
      <w:pPr>
        <w:pStyle w:val="ListParagraph"/>
        <w:numPr>
          <w:ilvl w:val="1"/>
          <w:numId w:val="28"/>
        </w:numPr>
      </w:pPr>
      <w:r>
        <w:t xml:space="preserve">A prompt to ask the user the type of events they wish to create so that the appropriate Class Objects are created and </w:t>
      </w:r>
      <w:r w:rsidR="006B6B1F">
        <w:t>added to the Event array.</w:t>
      </w:r>
    </w:p>
    <w:p w14:paraId="32168492" w14:textId="35102C1D" w:rsidR="006B6B1F" w:rsidRDefault="006B6B1F" w:rsidP="007E1F35">
      <w:pPr>
        <w:pStyle w:val="ListParagraph"/>
        <w:numPr>
          <w:ilvl w:val="1"/>
          <w:numId w:val="28"/>
        </w:numPr>
      </w:pPr>
      <w:r>
        <w:t>After setting the details for each Class Object, EventPlanner must display the details of each Object created using their respective toString methods.</w:t>
      </w:r>
    </w:p>
    <w:p w14:paraId="34C8736D" w14:textId="7AEFBDCA" w:rsidR="00AB5854" w:rsidRDefault="00AB5854" w:rsidP="008A0346">
      <w:pPr>
        <w:pStyle w:val="Heading1"/>
      </w:pPr>
      <w:r w:rsidRPr="00AD5BF5">
        <w:t>Installation and Run Instructions</w:t>
      </w:r>
    </w:p>
    <w:p w14:paraId="12A89A6B" w14:textId="4C8D85D3" w:rsidR="00A215A0" w:rsidRDefault="00A215A0" w:rsidP="00A215A0">
      <w:pPr>
        <w:pStyle w:val="ListParagraph"/>
        <w:numPr>
          <w:ilvl w:val="0"/>
          <w:numId w:val="32"/>
        </w:numPr>
      </w:pPr>
      <w:r>
        <w:t>The user must have any Operating System compatible with the latest version of Visual Studio Code (Windows 10 and 11, Linux, MacOS 10.15 or above)</w:t>
      </w:r>
    </w:p>
    <w:p w14:paraId="64E45E43" w14:textId="786B8FCC" w:rsidR="00A215A0" w:rsidRDefault="00A215A0" w:rsidP="00A215A0">
      <w:pPr>
        <w:pStyle w:val="ListParagraph"/>
        <w:numPr>
          <w:ilvl w:val="0"/>
          <w:numId w:val="32"/>
        </w:numPr>
      </w:pPr>
      <w:r>
        <w:t>The user must install Visual Studio Code and install the “Coding Pack for Java” in the following link (</w:t>
      </w:r>
      <w:r w:rsidRPr="00A215A0">
        <w:t>https://code.visualstudio.com/docs/languages/java</w:t>
      </w:r>
      <w:r>
        <w:t>) . The “Extension Pack” is also recommended.</w:t>
      </w:r>
    </w:p>
    <w:p w14:paraId="1803BB5C" w14:textId="70C547F7" w:rsidR="00A215A0" w:rsidRDefault="006B6B1F" w:rsidP="00A215A0">
      <w:pPr>
        <w:pStyle w:val="ListParagraph"/>
        <w:numPr>
          <w:ilvl w:val="0"/>
          <w:numId w:val="32"/>
        </w:numPr>
      </w:pPr>
      <w:r>
        <w:t>Four</w:t>
      </w:r>
      <w:r w:rsidR="0000590A">
        <w:t xml:space="preserve"> .java source files will be provided, and the user must open a Java project where they can drag these files into the “src” tab in Explorer.</w:t>
      </w:r>
    </w:p>
    <w:p w14:paraId="2CF1F1F4" w14:textId="3B23BBEE" w:rsidR="00AB5854" w:rsidRDefault="0000590A" w:rsidP="00AB5854">
      <w:pPr>
        <w:pStyle w:val="ListParagraph"/>
        <w:numPr>
          <w:ilvl w:val="0"/>
          <w:numId w:val="32"/>
        </w:numPr>
      </w:pPr>
      <w:r>
        <w:t xml:space="preserve">On the upper left, click run and then “Start Debugging” or “Run without Debugging” to run </w:t>
      </w:r>
      <w:r w:rsidR="006B6B1F">
        <w:t>EventPlanner</w:t>
      </w:r>
      <w:r>
        <w:t>.java.</w:t>
      </w:r>
    </w:p>
    <w:p w14:paraId="078CF40F" w14:textId="43C852D7" w:rsidR="00AB5854" w:rsidRPr="00AD5BF5" w:rsidRDefault="00AB5854" w:rsidP="00AD5BF5">
      <w:pPr>
        <w:pStyle w:val="Heading1"/>
      </w:pPr>
      <w:r w:rsidRPr="00AD5BF5">
        <w:t>Design Notes and U</w:t>
      </w:r>
      <w:r w:rsidR="008A0346">
        <w:t>ML</w:t>
      </w:r>
      <w:r w:rsidRPr="00AD5BF5">
        <w:t xml:space="preserve"> Diagram</w:t>
      </w:r>
    </w:p>
    <w:p w14:paraId="3CCF1F82" w14:textId="3CF57051" w:rsidR="003702AB" w:rsidRDefault="006B6B1F" w:rsidP="006B6B1F">
      <w:pPr>
        <w:pStyle w:val="ListParagraph"/>
        <w:numPr>
          <w:ilvl w:val="0"/>
          <w:numId w:val="43"/>
        </w:numPr>
      </w:pPr>
      <w:r>
        <w:t>When designing the program, the first step was to create the Event Class since everything else will come from there. The necessary variables were created, and the setter and getter methods were made without anything in them, that way there was a sort of template to start working from.</w:t>
      </w:r>
    </w:p>
    <w:p w14:paraId="76E6648A" w14:textId="77777777" w:rsidR="006B6B1F" w:rsidRDefault="006B6B1F" w:rsidP="006B6B1F">
      <w:pPr>
        <w:pStyle w:val="ListParagraph"/>
        <w:numPr>
          <w:ilvl w:val="0"/>
          <w:numId w:val="43"/>
        </w:numPr>
      </w:pPr>
      <w:r>
        <w:t xml:space="preserve">When thinking about the different variables that needed to be set, the thought of how to handle the inputs from the user was constantly in the mind. Therefore, as the setter methods for each variable were made some sort of input verification was needed. </w:t>
      </w:r>
    </w:p>
    <w:p w14:paraId="23045A96" w14:textId="77777777" w:rsidR="00DA33BE" w:rsidRDefault="006B6B1F" w:rsidP="006B6B1F">
      <w:pPr>
        <w:pStyle w:val="ListParagraph"/>
        <w:numPr>
          <w:ilvl w:val="1"/>
          <w:numId w:val="43"/>
        </w:numPr>
      </w:pPr>
      <w:r>
        <w:t>In the case of the dates and start/end times, the Java API was consulted, most importantly java.time as this handled most things to do with time and dates. For the date of the event, a lot of difficulty was encountered as many options were attempted but none of them worked the way that was wanted. I wanted the date to be in a specific format, and that if the format entered was incorrect then an error would be displayed</w:t>
      </w:r>
      <w:r w:rsidR="00E577DD">
        <w:t>. The issue was finding a way for the program to recognize if a number above 31 was entered on the day or a number above 12 was entered as the month. Chapter 10 of the book described the use of regular expressions (or regex) which is further explored in Appendix H of the book and while looking at the many examples of matching user input with various patterns for things like social security and phone numbers I thought this could be perfect for the date.</w:t>
      </w:r>
    </w:p>
    <w:p w14:paraId="5EBD3F25" w14:textId="15B5BE34" w:rsidR="007913B7" w:rsidRDefault="00DA33BE" w:rsidP="007913B7">
      <w:pPr>
        <w:pStyle w:val="ListParagraph"/>
        <w:ind w:left="1440"/>
      </w:pPr>
      <w:r>
        <w:lastRenderedPageBreak/>
        <w:t>So,</w:t>
      </w:r>
      <w:r w:rsidR="00E577DD">
        <w:t xml:space="preserve"> the idea was for the user input of the date to be passed onto a method called validInputDate and in it match it with a String called regex that contained the pattern format. The format in the string made sure that no number below 1 or above 31 was entered, no number under 1 or above 12 was entered for the month, and that no year below 2020 </w:t>
      </w:r>
      <w:r>
        <w:t>or above 2099 was entered. This was probably one of the most difficult parts of the project.</w:t>
      </w:r>
    </w:p>
    <w:p w14:paraId="785B2EC1" w14:textId="77777777" w:rsidR="007913B7" w:rsidRDefault="007913B7" w:rsidP="007913B7">
      <w:pPr>
        <w:pStyle w:val="ListParagraph"/>
        <w:ind w:left="1440"/>
      </w:pPr>
    </w:p>
    <w:p w14:paraId="3C6B5E4F" w14:textId="066BEF35" w:rsidR="00DA33BE" w:rsidRDefault="00DA33BE" w:rsidP="006B6B1F">
      <w:pPr>
        <w:pStyle w:val="ListParagraph"/>
        <w:numPr>
          <w:ilvl w:val="1"/>
          <w:numId w:val="43"/>
        </w:numPr>
      </w:pPr>
      <w:r>
        <w:t>When it came to the time, I came upon LocalTime which can be used to store hours and minutes inside. Using LocalTime’s parse method, one can get the input from the user, and it will return the parsed time, but it throws a DateTimeParseException if the text can’t be parsed. Because of this exception, a Try/Catch block was made so that when the exception is thrown an error explaining to the user that their input was invalid is shown, then tries again to parse the newer input.</w:t>
      </w:r>
    </w:p>
    <w:p w14:paraId="3E9BC597" w14:textId="77777777" w:rsidR="007913B7" w:rsidRDefault="007913B7" w:rsidP="007913B7">
      <w:pPr>
        <w:pStyle w:val="ListParagraph"/>
        <w:ind w:left="1440"/>
      </w:pPr>
    </w:p>
    <w:p w14:paraId="0E404674" w14:textId="6AC81158" w:rsidR="00DA33BE" w:rsidRDefault="00DA33BE" w:rsidP="006B6B1F">
      <w:pPr>
        <w:pStyle w:val="ListParagraph"/>
        <w:numPr>
          <w:ilvl w:val="1"/>
          <w:numId w:val="43"/>
        </w:numPr>
      </w:pPr>
      <w:r>
        <w:t xml:space="preserve">After parsing through the input, both setter methods for start time and end time extract the hours and minutes fields from the parsed input using </w:t>
      </w:r>
      <w:r w:rsidR="007913B7">
        <w:t>LocalTime’s getHour and getMinute methods which return the extracted hours or minutes.</w:t>
      </w:r>
    </w:p>
    <w:p w14:paraId="10733D15" w14:textId="504F6528" w:rsidR="007913B7" w:rsidRDefault="007913B7" w:rsidP="006B6B1F">
      <w:pPr>
        <w:pStyle w:val="ListParagraph"/>
        <w:numPr>
          <w:ilvl w:val="1"/>
          <w:numId w:val="43"/>
        </w:numPr>
      </w:pPr>
      <w:r>
        <w:t>Then, the user is asked at which time the event starts or ends, AM or PM. Depending on their answer a String.format method is used by passing the hours and minutes extracted by parse() and using the format “%02d:%02d (AM or PM)” a String is created with the time and AM or PM is added at the end of it.</w:t>
      </w:r>
    </w:p>
    <w:p w14:paraId="2EAC3456" w14:textId="77777777" w:rsidR="007913B7" w:rsidRDefault="007913B7" w:rsidP="007913B7">
      <w:pPr>
        <w:pStyle w:val="ListParagraph"/>
        <w:ind w:left="1440"/>
      </w:pPr>
    </w:p>
    <w:p w14:paraId="595B30F0" w14:textId="5636FF00" w:rsidR="007913B7" w:rsidRDefault="007913B7" w:rsidP="007913B7">
      <w:pPr>
        <w:pStyle w:val="ListParagraph"/>
        <w:numPr>
          <w:ilvl w:val="1"/>
          <w:numId w:val="43"/>
        </w:numPr>
      </w:pPr>
      <w:r>
        <w:t xml:space="preserve">The next thing to deal with was an issue I encountered when working on Project 2, my main method was filled with repetitive text asking the user to fill out the different attributes of the cars or drivers. I thought hard on how to fix that but unfortunately couldn’t find the time to do so and resubmit, so I decided to try here. I tested the setter methods to see if they would prompt the user for the input and they did, so every setter method had the appropriate prompt for every variable. This would remove all those repetitive prompts from EventPlanner. It turned out to be much easier than thought so I will be using this way from now on. </w:t>
      </w:r>
    </w:p>
    <w:p w14:paraId="16E4D4BF" w14:textId="77777777" w:rsidR="007913B7" w:rsidRDefault="007913B7" w:rsidP="007913B7">
      <w:pPr>
        <w:pStyle w:val="ListParagraph"/>
      </w:pPr>
    </w:p>
    <w:p w14:paraId="676488E6" w14:textId="6913E819" w:rsidR="007913B7" w:rsidRDefault="007913B7" w:rsidP="007913B7">
      <w:pPr>
        <w:pStyle w:val="ListParagraph"/>
        <w:numPr>
          <w:ilvl w:val="2"/>
          <w:numId w:val="43"/>
        </w:numPr>
      </w:pPr>
      <w:r>
        <w:t>I also made it so that when the prompt asks the user for an input, it would concatenate the name of the event given by the user to the prompt</w:t>
      </w:r>
      <w:r w:rsidR="00CE0AB4">
        <w:t>. Not really necessary but it looks better that way.</w:t>
      </w:r>
    </w:p>
    <w:p w14:paraId="478D91C7" w14:textId="77777777" w:rsidR="00E577DD" w:rsidRDefault="00E577DD" w:rsidP="00E577DD">
      <w:pPr>
        <w:pStyle w:val="ListParagraph"/>
        <w:ind w:left="1440"/>
      </w:pPr>
    </w:p>
    <w:p w14:paraId="6A9963FC" w14:textId="74981B57" w:rsidR="00CE0AB4" w:rsidRDefault="00CE0AB4" w:rsidP="00CE0AB4">
      <w:pPr>
        <w:pStyle w:val="ListParagraph"/>
        <w:numPr>
          <w:ilvl w:val="1"/>
          <w:numId w:val="47"/>
        </w:numPr>
      </w:pPr>
      <w:r>
        <w:t xml:space="preserve">The next issue was trying to give the user a way to change their input if they wanted to make any corrections. Originally, most setter methods in Event had some way to do this but this just created more clutter and repetition in the code so the idea to put this in a method came to mind. A method named inputValidation was made to contain what most methods originally had, a prompt that would request a yes or no answer after asking if they wish to make a correction and depending on their input a correction was made, or the program would continue to the next setter.  The problem was that the first variation of it only allowed one correction and quickly returned that first correction. For this, another loop was placed inside where the user </w:t>
      </w:r>
      <w:r>
        <w:lastRenderedPageBreak/>
        <w:t>is asked if their new input was correct, or they wished to make another correction. If they wish to do so they may make as many corrections as they wish and then return the corrected input which is then assigned to the appropriate variable. For now, this can only be done with Strings, but hopefully I may be able to make a method for Integers</w:t>
      </w:r>
      <w:r w:rsidR="00084F97">
        <w:t xml:space="preserve"> (</w:t>
      </w:r>
      <w:r w:rsidR="00084F97" w:rsidRPr="00084F97">
        <w:rPr>
          <w:b/>
          <w:bCs/>
        </w:rPr>
        <w:t>Update</w:t>
      </w:r>
      <w:r w:rsidR="00084F97">
        <w:t>: integer Input Validation successfully implemented)</w:t>
      </w:r>
      <w:r>
        <w:t>.</w:t>
      </w:r>
    </w:p>
    <w:p w14:paraId="5DAD4C90" w14:textId="77777777" w:rsidR="00CE0AB4" w:rsidRDefault="00CE0AB4" w:rsidP="00CE0AB4">
      <w:pPr>
        <w:pStyle w:val="ListParagraph"/>
        <w:ind w:left="1440"/>
      </w:pPr>
    </w:p>
    <w:p w14:paraId="1F2B4B45" w14:textId="55054DCD" w:rsidR="00CE0AB4" w:rsidRDefault="00CE0AB4" w:rsidP="00CE0AB4">
      <w:pPr>
        <w:pStyle w:val="ListParagraph"/>
        <w:numPr>
          <w:ilvl w:val="0"/>
          <w:numId w:val="47"/>
        </w:numPr>
      </w:pPr>
      <w:r>
        <w:t>With the input validation dealt with, a method was added at the end of Event to run all setter methods one after the other called allSetMethods. This saved time and made the code for EventPlanner simpler as only one line was required for this.</w:t>
      </w:r>
      <w:r w:rsidR="00CB3B98">
        <w:t xml:space="preserve"> And finally, a toString method was created to display all the details of the object.</w:t>
      </w:r>
    </w:p>
    <w:p w14:paraId="326AD2DA" w14:textId="77777777" w:rsidR="00CB3B98" w:rsidRDefault="00CB3B98" w:rsidP="00CB3B98">
      <w:pPr>
        <w:pStyle w:val="ListParagraph"/>
      </w:pPr>
    </w:p>
    <w:p w14:paraId="59A0C795" w14:textId="3A8FAE98" w:rsidR="00CB3B98" w:rsidRDefault="00CB3B98" w:rsidP="00CB3B98">
      <w:pPr>
        <w:pStyle w:val="ListParagraph"/>
        <w:numPr>
          <w:ilvl w:val="0"/>
          <w:numId w:val="47"/>
        </w:numPr>
      </w:pPr>
      <w:r>
        <w:t>For BirthdayParty, the only setter methods that had to be made were the ones for the variables specific to it which was very simple as Event contained all of the heavy lifting. The inputCorrection method in Event was applied to most setter methods since it was inherited from Event.</w:t>
      </w:r>
    </w:p>
    <w:p w14:paraId="6BB31FDF" w14:textId="77777777" w:rsidR="00CB3B98" w:rsidRDefault="00CB3B98" w:rsidP="00CB3B98">
      <w:pPr>
        <w:pStyle w:val="ListParagraph"/>
      </w:pPr>
    </w:p>
    <w:p w14:paraId="21DE641B" w14:textId="227FBCD9" w:rsidR="00CB3B98" w:rsidRDefault="00CB3B98" w:rsidP="00CB3B98">
      <w:pPr>
        <w:pStyle w:val="ListParagraph"/>
        <w:numPr>
          <w:ilvl w:val="0"/>
          <w:numId w:val="47"/>
        </w:numPr>
      </w:pPr>
      <w:r>
        <w:t xml:space="preserve">Only two methods had to be changed, allSetMethods and toString. These two were overridden in both BirthdayParty and Quinceanera so the necessary details were set and then displayed correctly. </w:t>
      </w:r>
    </w:p>
    <w:p w14:paraId="69DDB056" w14:textId="77777777" w:rsidR="00CB3B98" w:rsidRDefault="00CB3B98" w:rsidP="00CB3B98">
      <w:pPr>
        <w:pStyle w:val="ListParagraph"/>
      </w:pPr>
    </w:p>
    <w:p w14:paraId="5DCF041D" w14:textId="2433B6A3" w:rsidR="00CB3B98" w:rsidRDefault="00CB3B98" w:rsidP="00CB3B98">
      <w:pPr>
        <w:pStyle w:val="ListParagraph"/>
        <w:numPr>
          <w:ilvl w:val="0"/>
          <w:numId w:val="47"/>
        </w:numPr>
      </w:pPr>
      <w:r>
        <w:t>For Quinceanera, the same thing was done with BirthdayParty, the necessary variables were set using their setter methods, some methods called the inputCorrection method from Event, and both allSetMethods and toString were overridden for the same purpose as BirthdayParty. The only big difference is that when the Constructor method is used, the age is set to 15 and allSetMethods doesn’t use the setBirthdayAge method from BirthdayParty.</w:t>
      </w:r>
    </w:p>
    <w:p w14:paraId="120452D3" w14:textId="77777777" w:rsidR="00CB3B98" w:rsidRDefault="00CB3B98" w:rsidP="00CB3B98">
      <w:pPr>
        <w:pStyle w:val="ListParagraph"/>
      </w:pPr>
    </w:p>
    <w:p w14:paraId="03B35659" w14:textId="1EA0DA6F" w:rsidR="00CB3B98" w:rsidRDefault="00CB3B98" w:rsidP="00CB3B98">
      <w:pPr>
        <w:pStyle w:val="ListParagraph"/>
        <w:numPr>
          <w:ilvl w:val="0"/>
          <w:numId w:val="47"/>
        </w:numPr>
      </w:pPr>
      <w:r>
        <w:t>Finally, with all the Classes done, EventPlanner had to take shape.</w:t>
      </w:r>
    </w:p>
    <w:p w14:paraId="63F6961D" w14:textId="77777777" w:rsidR="00CB3B98" w:rsidRDefault="00CB3B98" w:rsidP="00CB3B98">
      <w:pPr>
        <w:pStyle w:val="ListParagraph"/>
      </w:pPr>
    </w:p>
    <w:p w14:paraId="431050BF" w14:textId="16615419" w:rsidR="00CB3B98" w:rsidRDefault="00CB3B98" w:rsidP="00CB3B98">
      <w:pPr>
        <w:pStyle w:val="ListParagraph"/>
        <w:numPr>
          <w:ilvl w:val="1"/>
          <w:numId w:val="47"/>
        </w:numPr>
      </w:pPr>
      <w:r>
        <w:t>First, it had to prompt the user for the number of events they wish to create. The input was then assigned to a variable called numberOfEvents to be used in the creation of the array and in a while loop so that the loop runs as long as a counter variable is lower than it since arrays start at 0.</w:t>
      </w:r>
    </w:p>
    <w:p w14:paraId="7B42B470" w14:textId="75690DA6" w:rsidR="00CB3B98" w:rsidRDefault="00CB3B98" w:rsidP="00CB3B98">
      <w:pPr>
        <w:pStyle w:val="ListParagraph"/>
        <w:numPr>
          <w:ilvl w:val="1"/>
          <w:numId w:val="47"/>
        </w:numPr>
      </w:pPr>
      <w:r>
        <w:t xml:space="preserve">Second, it had to prompt the user to pick the type of event each one would be, so that the appropriate Constructors were used. The first step was verifying that their input was an integer and for that scanner.hasNextInt was used in an if statement, if true it would proceed </w:t>
      </w:r>
      <w:r w:rsidR="003E5133">
        <w:t xml:space="preserve">with another if statement to make sure the input is between 1 and 3. If withing the range, it proceeds </w:t>
      </w:r>
      <w:r>
        <w:t>with a switch</w:t>
      </w:r>
      <w:r w:rsidR="003E5133">
        <w:t xml:space="preserve"> statement with 3 cases, one for each option (1. Event, 2. Birthday, 3. Quinceanera). If the input is not an integer the appropriate error will be displayed and input requested once more, same thing for if the input was not in the range of 1-3.</w:t>
      </w:r>
    </w:p>
    <w:p w14:paraId="636763D0" w14:textId="0D8E8759" w:rsidR="00E577DD" w:rsidRDefault="003E5133" w:rsidP="003251A2">
      <w:pPr>
        <w:pStyle w:val="ListParagraph"/>
        <w:numPr>
          <w:ilvl w:val="1"/>
          <w:numId w:val="47"/>
        </w:numPr>
      </w:pPr>
      <w:r>
        <w:t>Next, a while loop is used to call the allSetMethods of the appropriate class object for each one in the array and the details are filled. It keeps going as long as the counter is below the number of events. When that is done, the details of all the events created are then displayed.</w:t>
      </w:r>
    </w:p>
    <w:p w14:paraId="6D25A63D" w14:textId="45499495" w:rsidR="00084F97" w:rsidRDefault="00084F97" w:rsidP="003702AB">
      <w:pPr>
        <w:rPr>
          <w:noProof/>
        </w:rPr>
      </w:pPr>
    </w:p>
    <w:p w14:paraId="6689DCE2" w14:textId="26555EA4" w:rsidR="003702AB" w:rsidRPr="003702AB" w:rsidRDefault="003702AB" w:rsidP="003702AB">
      <w:pPr>
        <w:rPr>
          <w:b/>
          <w:bCs/>
          <w:u w:val="single"/>
        </w:rPr>
      </w:pPr>
      <w:r w:rsidRPr="003702AB">
        <w:rPr>
          <w:b/>
          <w:bCs/>
          <w:u w:val="single"/>
        </w:rPr>
        <w:t>UML Diagram:</w:t>
      </w:r>
    </w:p>
    <w:p w14:paraId="7335A122" w14:textId="341C75D2" w:rsidR="003702AB" w:rsidRDefault="00084F97" w:rsidP="003702AB">
      <w:pPr>
        <w:pStyle w:val="ListParagraph"/>
      </w:pPr>
      <w:r>
        <w:rPr>
          <w:noProof/>
        </w:rPr>
        <w:drawing>
          <wp:anchor distT="0" distB="0" distL="114300" distR="114300" simplePos="0" relativeHeight="251665408" behindDoc="0" locked="0" layoutInCell="1" allowOverlap="1" wp14:anchorId="299CF983" wp14:editId="0B2C493C">
            <wp:simplePos x="0" y="0"/>
            <wp:positionH relativeFrom="margin">
              <wp:posOffset>504825</wp:posOffset>
            </wp:positionH>
            <wp:positionV relativeFrom="paragraph">
              <wp:posOffset>161290</wp:posOffset>
            </wp:positionV>
            <wp:extent cx="4486275" cy="7296150"/>
            <wp:effectExtent l="0" t="0" r="9525" b="0"/>
            <wp:wrapSquare wrapText="bothSides"/>
            <wp:docPr id="49069785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97858" name="Picture 1" descr="A black screen with white text&#10;&#10;Description automatically generated"/>
                    <pic:cNvPicPr/>
                  </pic:nvPicPr>
                  <pic:blipFill rotWithShape="1">
                    <a:blip r:embed="rId8">
                      <a:extLst>
                        <a:ext uri="{28A0092B-C50C-407E-A947-70E740481C1C}">
                          <a14:useLocalDpi xmlns:a14="http://schemas.microsoft.com/office/drawing/2010/main" val="0"/>
                        </a:ext>
                      </a:extLst>
                    </a:blip>
                    <a:srcRect r="59224"/>
                    <a:stretch/>
                  </pic:blipFill>
                  <pic:spPr bwMode="auto">
                    <a:xfrm>
                      <a:off x="0" y="0"/>
                      <a:ext cx="4486275" cy="729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2B7C1" w14:textId="4B9E96FA" w:rsidR="00084F97" w:rsidRDefault="00084F97" w:rsidP="003702AB">
      <w:pPr>
        <w:pStyle w:val="ListParagraph"/>
      </w:pPr>
    </w:p>
    <w:p w14:paraId="036DFC62" w14:textId="39BC8DC1" w:rsidR="00084F97" w:rsidRDefault="00084F97" w:rsidP="003702AB">
      <w:pPr>
        <w:pStyle w:val="ListParagraph"/>
      </w:pPr>
    </w:p>
    <w:p w14:paraId="6E607552" w14:textId="39925AD6" w:rsidR="00084F97" w:rsidRDefault="00084F97" w:rsidP="003702AB">
      <w:pPr>
        <w:pStyle w:val="ListParagraph"/>
      </w:pPr>
    </w:p>
    <w:p w14:paraId="5E77EE0D" w14:textId="75F6F7CA" w:rsidR="00084F97" w:rsidRDefault="00084F97" w:rsidP="003702AB">
      <w:pPr>
        <w:pStyle w:val="ListParagraph"/>
      </w:pPr>
    </w:p>
    <w:p w14:paraId="6E3F56BA" w14:textId="37466BBB" w:rsidR="00084F97" w:rsidRDefault="00084F97" w:rsidP="003702AB">
      <w:pPr>
        <w:pStyle w:val="ListParagraph"/>
      </w:pPr>
    </w:p>
    <w:p w14:paraId="04BAF919" w14:textId="47FD4646" w:rsidR="00084F97" w:rsidRDefault="00084F97" w:rsidP="003702AB">
      <w:pPr>
        <w:pStyle w:val="ListParagraph"/>
      </w:pPr>
    </w:p>
    <w:p w14:paraId="6AACB378" w14:textId="337F201B" w:rsidR="00084F97" w:rsidRDefault="00084F97" w:rsidP="003702AB">
      <w:pPr>
        <w:pStyle w:val="ListParagraph"/>
      </w:pPr>
    </w:p>
    <w:p w14:paraId="5C0C8DB0" w14:textId="77777777" w:rsidR="00084F97" w:rsidRDefault="00084F97" w:rsidP="003702AB">
      <w:pPr>
        <w:pStyle w:val="ListParagraph"/>
      </w:pPr>
    </w:p>
    <w:p w14:paraId="08FF0085" w14:textId="77777777" w:rsidR="00084F97" w:rsidRDefault="00084F97" w:rsidP="003702AB">
      <w:pPr>
        <w:pStyle w:val="ListParagraph"/>
      </w:pPr>
    </w:p>
    <w:p w14:paraId="20148694" w14:textId="77777777" w:rsidR="00084F97" w:rsidRDefault="00084F97" w:rsidP="003702AB">
      <w:pPr>
        <w:pStyle w:val="ListParagraph"/>
      </w:pPr>
    </w:p>
    <w:p w14:paraId="75B18981" w14:textId="77777777" w:rsidR="00084F97" w:rsidRDefault="00084F97" w:rsidP="003702AB">
      <w:pPr>
        <w:pStyle w:val="ListParagraph"/>
      </w:pPr>
    </w:p>
    <w:p w14:paraId="6FB740CE" w14:textId="77777777" w:rsidR="00084F97" w:rsidRDefault="00084F97" w:rsidP="003702AB">
      <w:pPr>
        <w:pStyle w:val="ListParagraph"/>
      </w:pPr>
    </w:p>
    <w:p w14:paraId="3CEF032D" w14:textId="77777777" w:rsidR="00084F97" w:rsidRDefault="00084F97" w:rsidP="003702AB">
      <w:pPr>
        <w:pStyle w:val="ListParagraph"/>
      </w:pPr>
    </w:p>
    <w:p w14:paraId="65999F7A" w14:textId="77777777" w:rsidR="00084F97" w:rsidRDefault="00084F97" w:rsidP="003702AB">
      <w:pPr>
        <w:pStyle w:val="ListParagraph"/>
      </w:pPr>
    </w:p>
    <w:p w14:paraId="6685FB05" w14:textId="77777777" w:rsidR="00084F97" w:rsidRDefault="00084F97" w:rsidP="003702AB">
      <w:pPr>
        <w:pStyle w:val="ListParagraph"/>
      </w:pPr>
    </w:p>
    <w:p w14:paraId="25922112" w14:textId="77777777" w:rsidR="00084F97" w:rsidRDefault="00084F97" w:rsidP="003702AB">
      <w:pPr>
        <w:pStyle w:val="ListParagraph"/>
      </w:pPr>
    </w:p>
    <w:p w14:paraId="3E1291E3" w14:textId="77777777" w:rsidR="00084F97" w:rsidRDefault="00084F97" w:rsidP="003702AB">
      <w:pPr>
        <w:pStyle w:val="ListParagraph"/>
      </w:pPr>
    </w:p>
    <w:p w14:paraId="1041062F" w14:textId="77777777" w:rsidR="00084F97" w:rsidRDefault="00084F97" w:rsidP="003702AB">
      <w:pPr>
        <w:pStyle w:val="ListParagraph"/>
      </w:pPr>
    </w:p>
    <w:p w14:paraId="4649E813" w14:textId="77777777" w:rsidR="00084F97" w:rsidRDefault="00084F97" w:rsidP="003702AB">
      <w:pPr>
        <w:pStyle w:val="ListParagraph"/>
      </w:pPr>
    </w:p>
    <w:p w14:paraId="1BAC674D" w14:textId="77777777" w:rsidR="00084F97" w:rsidRDefault="00084F97" w:rsidP="003702AB">
      <w:pPr>
        <w:pStyle w:val="ListParagraph"/>
      </w:pPr>
    </w:p>
    <w:p w14:paraId="6BF6E0AF" w14:textId="77777777" w:rsidR="00084F97" w:rsidRDefault="00084F97" w:rsidP="003702AB">
      <w:pPr>
        <w:pStyle w:val="ListParagraph"/>
      </w:pPr>
    </w:p>
    <w:p w14:paraId="6E4230A6" w14:textId="77777777" w:rsidR="00084F97" w:rsidRDefault="00084F97" w:rsidP="003702AB">
      <w:pPr>
        <w:pStyle w:val="ListParagraph"/>
      </w:pPr>
    </w:p>
    <w:p w14:paraId="52E14722" w14:textId="77777777" w:rsidR="00084F97" w:rsidRDefault="00084F97" w:rsidP="003702AB">
      <w:pPr>
        <w:pStyle w:val="ListParagraph"/>
      </w:pPr>
    </w:p>
    <w:p w14:paraId="78EA85CC" w14:textId="77777777" w:rsidR="00084F97" w:rsidRDefault="00084F97" w:rsidP="003702AB">
      <w:pPr>
        <w:pStyle w:val="ListParagraph"/>
      </w:pPr>
    </w:p>
    <w:p w14:paraId="3DD2E981" w14:textId="77777777" w:rsidR="00084F97" w:rsidRDefault="00084F97" w:rsidP="003702AB">
      <w:pPr>
        <w:pStyle w:val="ListParagraph"/>
      </w:pPr>
    </w:p>
    <w:p w14:paraId="533F1E17" w14:textId="77777777" w:rsidR="00084F97" w:rsidRDefault="00084F97" w:rsidP="003702AB">
      <w:pPr>
        <w:pStyle w:val="ListParagraph"/>
      </w:pPr>
    </w:p>
    <w:p w14:paraId="32DCDB42" w14:textId="77777777" w:rsidR="00084F97" w:rsidRDefault="00084F97" w:rsidP="003702AB">
      <w:pPr>
        <w:pStyle w:val="ListParagraph"/>
      </w:pPr>
    </w:p>
    <w:p w14:paraId="358DD459" w14:textId="77777777" w:rsidR="00084F97" w:rsidRDefault="00084F97" w:rsidP="003702AB">
      <w:pPr>
        <w:pStyle w:val="ListParagraph"/>
      </w:pPr>
    </w:p>
    <w:p w14:paraId="42884553" w14:textId="77777777" w:rsidR="00084F97" w:rsidRDefault="00084F97" w:rsidP="003702AB">
      <w:pPr>
        <w:pStyle w:val="ListParagraph"/>
      </w:pPr>
    </w:p>
    <w:p w14:paraId="051F4B5B" w14:textId="77777777" w:rsidR="00084F97" w:rsidRDefault="00084F97" w:rsidP="003702AB">
      <w:pPr>
        <w:pStyle w:val="ListParagraph"/>
      </w:pPr>
    </w:p>
    <w:p w14:paraId="73E2C95B" w14:textId="77777777" w:rsidR="00084F97" w:rsidRDefault="00084F97" w:rsidP="003702AB">
      <w:pPr>
        <w:pStyle w:val="ListParagraph"/>
      </w:pPr>
    </w:p>
    <w:p w14:paraId="4724F9BF" w14:textId="77777777" w:rsidR="00084F97" w:rsidRDefault="00084F97" w:rsidP="003702AB">
      <w:pPr>
        <w:pStyle w:val="ListParagraph"/>
      </w:pPr>
    </w:p>
    <w:p w14:paraId="123ABEC0" w14:textId="77777777" w:rsidR="00084F97" w:rsidRDefault="00084F97" w:rsidP="003702AB">
      <w:pPr>
        <w:pStyle w:val="ListParagraph"/>
      </w:pPr>
    </w:p>
    <w:p w14:paraId="13CC0B5D" w14:textId="77777777" w:rsidR="00084F97" w:rsidRDefault="00084F97" w:rsidP="003702AB">
      <w:pPr>
        <w:pStyle w:val="ListParagraph"/>
      </w:pPr>
    </w:p>
    <w:p w14:paraId="4CBCB0D7" w14:textId="77777777" w:rsidR="00084F97" w:rsidRDefault="00084F97" w:rsidP="003702AB">
      <w:pPr>
        <w:pStyle w:val="ListParagraph"/>
      </w:pPr>
    </w:p>
    <w:p w14:paraId="07664706" w14:textId="77777777" w:rsidR="00084F97" w:rsidRDefault="00084F97" w:rsidP="003702AB">
      <w:pPr>
        <w:pStyle w:val="ListParagraph"/>
      </w:pPr>
    </w:p>
    <w:p w14:paraId="3E4BD54A" w14:textId="77777777" w:rsidR="00084F97" w:rsidRDefault="00084F97" w:rsidP="003702AB">
      <w:pPr>
        <w:pStyle w:val="ListParagraph"/>
      </w:pPr>
    </w:p>
    <w:p w14:paraId="5214EE91" w14:textId="77777777" w:rsidR="00084F97" w:rsidRDefault="00084F97" w:rsidP="003702AB">
      <w:pPr>
        <w:pStyle w:val="ListParagraph"/>
      </w:pPr>
    </w:p>
    <w:p w14:paraId="1248AA8F" w14:textId="77777777" w:rsidR="00084F97" w:rsidRDefault="00084F97" w:rsidP="003702AB">
      <w:pPr>
        <w:pStyle w:val="ListParagraph"/>
      </w:pPr>
    </w:p>
    <w:p w14:paraId="5CDEEAF1" w14:textId="77777777" w:rsidR="00084F97" w:rsidRDefault="00084F97" w:rsidP="003702AB">
      <w:pPr>
        <w:pStyle w:val="ListParagraph"/>
      </w:pPr>
    </w:p>
    <w:p w14:paraId="02105634" w14:textId="077190B2" w:rsidR="00084F97" w:rsidRDefault="00084F97" w:rsidP="003702AB">
      <w:pPr>
        <w:pStyle w:val="ListParagraph"/>
        <w:rPr>
          <w:noProof/>
        </w:rPr>
      </w:pPr>
    </w:p>
    <w:p w14:paraId="574E20DB" w14:textId="2D0BCA4E" w:rsidR="00084F97" w:rsidRDefault="00084F97" w:rsidP="003702AB">
      <w:pPr>
        <w:pStyle w:val="ListParagraph"/>
      </w:pPr>
    </w:p>
    <w:p w14:paraId="5FAFAFD3" w14:textId="711F220C" w:rsidR="00084F97" w:rsidRDefault="00084F97" w:rsidP="003702AB">
      <w:pPr>
        <w:pStyle w:val="ListParagraph"/>
      </w:pPr>
    </w:p>
    <w:p w14:paraId="7B4EA607" w14:textId="2AC8AE58" w:rsidR="00084F97" w:rsidRDefault="00084F97" w:rsidP="003702AB">
      <w:pPr>
        <w:pStyle w:val="ListParagraph"/>
      </w:pPr>
      <w:r>
        <w:rPr>
          <w:noProof/>
        </w:rPr>
        <w:drawing>
          <wp:anchor distT="0" distB="0" distL="114300" distR="114300" simplePos="0" relativeHeight="251666432" behindDoc="0" locked="0" layoutInCell="1" allowOverlap="1" wp14:anchorId="779BFF62" wp14:editId="24264028">
            <wp:simplePos x="0" y="0"/>
            <wp:positionH relativeFrom="column">
              <wp:posOffset>-324485</wp:posOffset>
            </wp:positionH>
            <wp:positionV relativeFrom="paragraph">
              <wp:posOffset>123825</wp:posOffset>
            </wp:positionV>
            <wp:extent cx="6831533" cy="7324725"/>
            <wp:effectExtent l="0" t="0" r="7620" b="0"/>
            <wp:wrapNone/>
            <wp:docPr id="1692311198"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11198" name="Picture 2" descr="A black screen with white text&#10;&#10;Description automatically generated"/>
                    <pic:cNvPicPr/>
                  </pic:nvPicPr>
                  <pic:blipFill rotWithShape="1">
                    <a:blip r:embed="rId8">
                      <a:extLst>
                        <a:ext uri="{28A0092B-C50C-407E-A947-70E740481C1C}">
                          <a14:useLocalDpi xmlns:a14="http://schemas.microsoft.com/office/drawing/2010/main" val="0"/>
                        </a:ext>
                      </a:extLst>
                    </a:blip>
                    <a:srcRect l="38141"/>
                    <a:stretch/>
                  </pic:blipFill>
                  <pic:spPr bwMode="auto">
                    <a:xfrm>
                      <a:off x="0" y="0"/>
                      <a:ext cx="6831533" cy="7324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82B858" w14:textId="5FB3DB80" w:rsidR="00084F97" w:rsidRDefault="00084F97" w:rsidP="003702AB">
      <w:pPr>
        <w:pStyle w:val="ListParagraph"/>
      </w:pPr>
    </w:p>
    <w:p w14:paraId="2E3841F8" w14:textId="654196AF" w:rsidR="00084F97" w:rsidRDefault="00084F97" w:rsidP="003702AB">
      <w:pPr>
        <w:pStyle w:val="ListParagraph"/>
      </w:pPr>
    </w:p>
    <w:p w14:paraId="3838368B" w14:textId="36B1B03B" w:rsidR="00084F97" w:rsidRDefault="00084F97" w:rsidP="003702AB">
      <w:pPr>
        <w:pStyle w:val="ListParagraph"/>
      </w:pPr>
    </w:p>
    <w:p w14:paraId="621688D6" w14:textId="77777777" w:rsidR="00084F97" w:rsidRDefault="00084F97" w:rsidP="003702AB">
      <w:pPr>
        <w:pStyle w:val="ListParagraph"/>
      </w:pPr>
    </w:p>
    <w:p w14:paraId="4862F3C5" w14:textId="734A016D" w:rsidR="00084F97" w:rsidRDefault="00084F97" w:rsidP="003702AB">
      <w:pPr>
        <w:pStyle w:val="ListParagraph"/>
      </w:pPr>
    </w:p>
    <w:p w14:paraId="717C6EED" w14:textId="2A8F1386" w:rsidR="00084F97" w:rsidRDefault="00084F97" w:rsidP="003702AB">
      <w:pPr>
        <w:pStyle w:val="ListParagraph"/>
      </w:pPr>
    </w:p>
    <w:p w14:paraId="3A1603B0" w14:textId="77777777" w:rsidR="00084F97" w:rsidRDefault="00084F97" w:rsidP="003702AB">
      <w:pPr>
        <w:pStyle w:val="ListParagraph"/>
      </w:pPr>
    </w:p>
    <w:p w14:paraId="61BEE6B7" w14:textId="77777777" w:rsidR="00084F97" w:rsidRDefault="00084F97" w:rsidP="003702AB">
      <w:pPr>
        <w:pStyle w:val="ListParagraph"/>
      </w:pPr>
    </w:p>
    <w:p w14:paraId="3F10B9F5" w14:textId="77777777" w:rsidR="00084F97" w:rsidRDefault="00084F97" w:rsidP="003702AB">
      <w:pPr>
        <w:pStyle w:val="ListParagraph"/>
      </w:pPr>
    </w:p>
    <w:p w14:paraId="3A534C01" w14:textId="77777777" w:rsidR="00084F97" w:rsidRDefault="00084F97" w:rsidP="003702AB">
      <w:pPr>
        <w:pStyle w:val="ListParagraph"/>
      </w:pPr>
    </w:p>
    <w:p w14:paraId="5B674787" w14:textId="77777777" w:rsidR="00084F97" w:rsidRDefault="00084F97" w:rsidP="003702AB">
      <w:pPr>
        <w:pStyle w:val="ListParagraph"/>
      </w:pPr>
    </w:p>
    <w:p w14:paraId="5C6A6A3D" w14:textId="77777777" w:rsidR="00084F97" w:rsidRDefault="00084F97" w:rsidP="003702AB">
      <w:pPr>
        <w:pStyle w:val="ListParagraph"/>
      </w:pPr>
    </w:p>
    <w:p w14:paraId="6AF7D865" w14:textId="77777777" w:rsidR="00084F97" w:rsidRDefault="00084F97" w:rsidP="003702AB">
      <w:pPr>
        <w:pStyle w:val="ListParagraph"/>
      </w:pPr>
    </w:p>
    <w:p w14:paraId="3E1730DF" w14:textId="77777777" w:rsidR="00084F97" w:rsidRDefault="00084F97" w:rsidP="003702AB">
      <w:pPr>
        <w:pStyle w:val="ListParagraph"/>
      </w:pPr>
    </w:p>
    <w:p w14:paraId="09DDE82B" w14:textId="77777777" w:rsidR="00084F97" w:rsidRDefault="00084F97" w:rsidP="003702AB">
      <w:pPr>
        <w:pStyle w:val="ListParagraph"/>
      </w:pPr>
    </w:p>
    <w:p w14:paraId="76BAEA95" w14:textId="77777777" w:rsidR="00084F97" w:rsidRDefault="00084F97" w:rsidP="003702AB">
      <w:pPr>
        <w:pStyle w:val="ListParagraph"/>
      </w:pPr>
    </w:p>
    <w:p w14:paraId="037D661C" w14:textId="77777777" w:rsidR="00084F97" w:rsidRDefault="00084F97" w:rsidP="003702AB">
      <w:pPr>
        <w:pStyle w:val="ListParagraph"/>
      </w:pPr>
    </w:p>
    <w:p w14:paraId="5D520140" w14:textId="77777777" w:rsidR="00084F97" w:rsidRDefault="00084F97" w:rsidP="003702AB">
      <w:pPr>
        <w:pStyle w:val="ListParagraph"/>
      </w:pPr>
    </w:p>
    <w:p w14:paraId="1FA15C04" w14:textId="77777777" w:rsidR="00084F97" w:rsidRDefault="00084F97" w:rsidP="003702AB">
      <w:pPr>
        <w:pStyle w:val="ListParagraph"/>
      </w:pPr>
    </w:p>
    <w:p w14:paraId="04AABFF6" w14:textId="77777777" w:rsidR="00084F97" w:rsidRDefault="00084F97" w:rsidP="003702AB">
      <w:pPr>
        <w:pStyle w:val="ListParagraph"/>
      </w:pPr>
    </w:p>
    <w:p w14:paraId="12F4A7E2" w14:textId="77777777" w:rsidR="00084F97" w:rsidRDefault="00084F97" w:rsidP="003702AB">
      <w:pPr>
        <w:pStyle w:val="ListParagraph"/>
      </w:pPr>
    </w:p>
    <w:p w14:paraId="00C1B6C0" w14:textId="77777777" w:rsidR="00084F97" w:rsidRDefault="00084F97" w:rsidP="003702AB">
      <w:pPr>
        <w:pStyle w:val="ListParagraph"/>
      </w:pPr>
    </w:p>
    <w:p w14:paraId="056D2AF0" w14:textId="77777777" w:rsidR="00084F97" w:rsidRDefault="00084F97" w:rsidP="003702AB">
      <w:pPr>
        <w:pStyle w:val="ListParagraph"/>
      </w:pPr>
    </w:p>
    <w:p w14:paraId="6730C732" w14:textId="77777777" w:rsidR="00084F97" w:rsidRDefault="00084F97" w:rsidP="003702AB">
      <w:pPr>
        <w:pStyle w:val="ListParagraph"/>
      </w:pPr>
    </w:p>
    <w:p w14:paraId="7D808C6E" w14:textId="77777777" w:rsidR="00084F97" w:rsidRDefault="00084F97" w:rsidP="003702AB">
      <w:pPr>
        <w:pStyle w:val="ListParagraph"/>
      </w:pPr>
    </w:p>
    <w:p w14:paraId="388F8B0C" w14:textId="77777777" w:rsidR="00084F97" w:rsidRDefault="00084F97" w:rsidP="003702AB">
      <w:pPr>
        <w:pStyle w:val="ListParagraph"/>
      </w:pPr>
    </w:p>
    <w:p w14:paraId="2FAC31C0" w14:textId="77777777" w:rsidR="00084F97" w:rsidRDefault="00084F97" w:rsidP="003702AB">
      <w:pPr>
        <w:pStyle w:val="ListParagraph"/>
      </w:pPr>
    </w:p>
    <w:p w14:paraId="40649AC2" w14:textId="77777777" w:rsidR="00084F97" w:rsidRDefault="00084F97" w:rsidP="003702AB">
      <w:pPr>
        <w:pStyle w:val="ListParagraph"/>
      </w:pPr>
    </w:p>
    <w:p w14:paraId="6B782D33" w14:textId="77777777" w:rsidR="00084F97" w:rsidRDefault="00084F97" w:rsidP="003702AB">
      <w:pPr>
        <w:pStyle w:val="ListParagraph"/>
      </w:pPr>
    </w:p>
    <w:p w14:paraId="2FC2BE9D" w14:textId="77777777" w:rsidR="00084F97" w:rsidRDefault="00084F97" w:rsidP="003702AB">
      <w:pPr>
        <w:pStyle w:val="ListParagraph"/>
      </w:pPr>
    </w:p>
    <w:p w14:paraId="62AD9542" w14:textId="77777777" w:rsidR="00084F97" w:rsidRDefault="00084F97" w:rsidP="003702AB">
      <w:pPr>
        <w:pStyle w:val="ListParagraph"/>
      </w:pPr>
    </w:p>
    <w:p w14:paraId="1F298534" w14:textId="77777777" w:rsidR="00084F97" w:rsidRDefault="00084F97" w:rsidP="003702AB">
      <w:pPr>
        <w:pStyle w:val="ListParagraph"/>
      </w:pPr>
    </w:p>
    <w:p w14:paraId="57F98493" w14:textId="77777777" w:rsidR="00084F97" w:rsidRDefault="00084F97" w:rsidP="003702AB">
      <w:pPr>
        <w:pStyle w:val="ListParagraph"/>
      </w:pPr>
    </w:p>
    <w:p w14:paraId="6C759B4F" w14:textId="77777777" w:rsidR="00084F97" w:rsidRDefault="00084F97" w:rsidP="003702AB">
      <w:pPr>
        <w:pStyle w:val="ListParagraph"/>
      </w:pPr>
    </w:p>
    <w:p w14:paraId="42D8EB03" w14:textId="77777777" w:rsidR="00084F97" w:rsidRDefault="00084F97" w:rsidP="003702AB">
      <w:pPr>
        <w:pStyle w:val="ListParagraph"/>
      </w:pPr>
    </w:p>
    <w:p w14:paraId="5DC3AAA6" w14:textId="77777777" w:rsidR="00084F97" w:rsidRDefault="00084F97" w:rsidP="003702AB">
      <w:pPr>
        <w:pStyle w:val="ListParagraph"/>
      </w:pPr>
    </w:p>
    <w:p w14:paraId="59A97613" w14:textId="77777777" w:rsidR="00084F97" w:rsidRDefault="00084F97" w:rsidP="003702AB">
      <w:pPr>
        <w:pStyle w:val="ListParagraph"/>
      </w:pPr>
    </w:p>
    <w:p w14:paraId="54C46908" w14:textId="77777777" w:rsidR="00084F97" w:rsidRDefault="00084F97" w:rsidP="003702AB">
      <w:pPr>
        <w:pStyle w:val="ListParagraph"/>
      </w:pPr>
    </w:p>
    <w:p w14:paraId="5CF9E594" w14:textId="3D0AEDD5" w:rsidR="00AB5854" w:rsidRPr="00AD5BF5" w:rsidRDefault="00AB5854" w:rsidP="00AD5BF5">
      <w:pPr>
        <w:pStyle w:val="Heading1"/>
      </w:pPr>
      <w:r w:rsidRPr="00AD5BF5">
        <w:lastRenderedPageBreak/>
        <w:t>Test Plan</w:t>
      </w:r>
    </w:p>
    <w:tbl>
      <w:tblPr>
        <w:tblStyle w:val="GridTable1Light"/>
        <w:tblW w:w="0" w:type="auto"/>
        <w:tblLook w:val="04A0" w:firstRow="1" w:lastRow="0" w:firstColumn="1" w:lastColumn="0" w:noHBand="0" w:noVBand="1"/>
      </w:tblPr>
      <w:tblGrid>
        <w:gridCol w:w="1870"/>
        <w:gridCol w:w="1870"/>
        <w:gridCol w:w="1870"/>
        <w:gridCol w:w="1870"/>
        <w:gridCol w:w="1870"/>
      </w:tblGrid>
      <w:tr w:rsidR="003702AB" w14:paraId="6448579B" w14:textId="77777777" w:rsidTr="003702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1FE8A7" w14:textId="0E8D870C" w:rsidR="003702AB" w:rsidRDefault="003702AB" w:rsidP="00AB5854">
            <w:r>
              <w:t>Requirement</w:t>
            </w:r>
          </w:p>
        </w:tc>
        <w:tc>
          <w:tcPr>
            <w:tcW w:w="1870" w:type="dxa"/>
          </w:tcPr>
          <w:p w14:paraId="342D0451" w14:textId="3BE943E2" w:rsidR="003702AB" w:rsidRDefault="003702AB" w:rsidP="00AB5854">
            <w:pPr>
              <w:cnfStyle w:val="100000000000" w:firstRow="1" w:lastRow="0" w:firstColumn="0" w:lastColumn="0" w:oddVBand="0" w:evenVBand="0" w:oddHBand="0" w:evenHBand="0" w:firstRowFirstColumn="0" w:firstRowLastColumn="0" w:lastRowFirstColumn="0" w:lastRowLastColumn="0"/>
            </w:pPr>
            <w:r>
              <w:t>Input/Action</w:t>
            </w:r>
          </w:p>
        </w:tc>
        <w:tc>
          <w:tcPr>
            <w:tcW w:w="1870" w:type="dxa"/>
          </w:tcPr>
          <w:p w14:paraId="3E0B735D" w14:textId="01B1CC56" w:rsidR="003702AB" w:rsidRDefault="003702AB" w:rsidP="00AB5854">
            <w:pPr>
              <w:cnfStyle w:val="100000000000" w:firstRow="1" w:lastRow="0" w:firstColumn="0" w:lastColumn="0" w:oddVBand="0" w:evenVBand="0" w:oddHBand="0" w:evenHBand="0" w:firstRowFirstColumn="0" w:firstRowLastColumn="0" w:lastRowFirstColumn="0" w:lastRowLastColumn="0"/>
            </w:pPr>
            <w:r>
              <w:t>Expected</w:t>
            </w:r>
          </w:p>
        </w:tc>
        <w:tc>
          <w:tcPr>
            <w:tcW w:w="1870" w:type="dxa"/>
          </w:tcPr>
          <w:p w14:paraId="58558BC1" w14:textId="49230E71" w:rsidR="003702AB" w:rsidRDefault="003702AB" w:rsidP="00AB5854">
            <w:pPr>
              <w:cnfStyle w:val="100000000000" w:firstRow="1" w:lastRow="0" w:firstColumn="0" w:lastColumn="0" w:oddVBand="0" w:evenVBand="0" w:oddHBand="0" w:evenHBand="0" w:firstRowFirstColumn="0" w:firstRowLastColumn="0" w:lastRowFirstColumn="0" w:lastRowLastColumn="0"/>
            </w:pPr>
            <w:r>
              <w:t>Output</w:t>
            </w:r>
          </w:p>
        </w:tc>
        <w:tc>
          <w:tcPr>
            <w:tcW w:w="1870" w:type="dxa"/>
          </w:tcPr>
          <w:p w14:paraId="64DF4433" w14:textId="4BD477EF" w:rsidR="003702AB" w:rsidRDefault="003702AB" w:rsidP="00AB5854">
            <w:pPr>
              <w:cnfStyle w:val="100000000000" w:firstRow="1" w:lastRow="0" w:firstColumn="0" w:lastColumn="0" w:oddVBand="0" w:evenVBand="0" w:oddHBand="0" w:evenHBand="0" w:firstRowFirstColumn="0" w:firstRowLastColumn="0" w:lastRowFirstColumn="0" w:lastRowLastColumn="0"/>
            </w:pPr>
            <w:r>
              <w:t>Pass/Fail</w:t>
            </w:r>
          </w:p>
        </w:tc>
      </w:tr>
      <w:tr w:rsidR="003702AB" w14:paraId="25EB6031" w14:textId="77777777" w:rsidTr="003702AB">
        <w:tc>
          <w:tcPr>
            <w:cnfStyle w:val="001000000000" w:firstRow="0" w:lastRow="0" w:firstColumn="1" w:lastColumn="0" w:oddVBand="0" w:evenVBand="0" w:oddHBand="0" w:evenHBand="0" w:firstRowFirstColumn="0" w:firstRowLastColumn="0" w:lastRowFirstColumn="0" w:lastRowLastColumn="0"/>
            <w:tcW w:w="1870" w:type="dxa"/>
          </w:tcPr>
          <w:p w14:paraId="4655B18C" w14:textId="1511E965" w:rsidR="003702AB" w:rsidRDefault="003E5133" w:rsidP="00AB5854">
            <w:r>
              <w:t>All setter and getter methods set and get their variables</w:t>
            </w:r>
          </w:p>
        </w:tc>
        <w:tc>
          <w:tcPr>
            <w:tcW w:w="1870" w:type="dxa"/>
          </w:tcPr>
          <w:p w14:paraId="60891256" w14:textId="0E769620" w:rsidR="003702AB" w:rsidRDefault="003E5133" w:rsidP="00AB5854">
            <w:pPr>
              <w:cnfStyle w:val="000000000000" w:firstRow="0" w:lastRow="0" w:firstColumn="0" w:lastColumn="0" w:oddVBand="0" w:evenVBand="0" w:oddHBand="0" w:evenHBand="0" w:firstRowFirstColumn="0" w:firstRowLastColumn="0" w:lastRowFirstColumn="0" w:lastRowLastColumn="0"/>
            </w:pPr>
            <w:r>
              <w:t>Used allSetMethods with example Class Objects.</w:t>
            </w:r>
          </w:p>
        </w:tc>
        <w:tc>
          <w:tcPr>
            <w:tcW w:w="1870" w:type="dxa"/>
          </w:tcPr>
          <w:p w14:paraId="05915C37" w14:textId="69F758AC" w:rsidR="003702AB" w:rsidRDefault="003E5133" w:rsidP="00AB5854">
            <w:pPr>
              <w:cnfStyle w:val="000000000000" w:firstRow="0" w:lastRow="0" w:firstColumn="0" w:lastColumn="0" w:oddVBand="0" w:evenVBand="0" w:oddHBand="0" w:evenHBand="0" w:firstRowFirstColumn="0" w:firstRowLastColumn="0" w:lastRowFirstColumn="0" w:lastRowLastColumn="0"/>
            </w:pPr>
            <w:r>
              <w:t>Details for each Object are set correctly.</w:t>
            </w:r>
          </w:p>
        </w:tc>
        <w:tc>
          <w:tcPr>
            <w:tcW w:w="1870" w:type="dxa"/>
          </w:tcPr>
          <w:p w14:paraId="348B5DD5" w14:textId="1DA5F2EC" w:rsidR="003702AB" w:rsidRDefault="003E5133" w:rsidP="00AB5854">
            <w:pPr>
              <w:cnfStyle w:val="000000000000" w:firstRow="0" w:lastRow="0" w:firstColumn="0" w:lastColumn="0" w:oddVBand="0" w:evenVBand="0" w:oddHBand="0" w:evenHBand="0" w:firstRowFirstColumn="0" w:firstRowLastColumn="0" w:lastRowFirstColumn="0" w:lastRowLastColumn="0"/>
            </w:pPr>
            <w:r>
              <w:t>The toString method for each Class was used and the details were displayed correctly.</w:t>
            </w:r>
          </w:p>
        </w:tc>
        <w:tc>
          <w:tcPr>
            <w:tcW w:w="1870" w:type="dxa"/>
          </w:tcPr>
          <w:p w14:paraId="16E53FFB" w14:textId="77777777" w:rsidR="003702AB" w:rsidRDefault="003702AB" w:rsidP="003D7937">
            <w:pPr>
              <w:jc w:val="center"/>
              <w:cnfStyle w:val="000000000000" w:firstRow="0" w:lastRow="0" w:firstColumn="0" w:lastColumn="0" w:oddVBand="0" w:evenVBand="0" w:oddHBand="0" w:evenHBand="0" w:firstRowFirstColumn="0" w:firstRowLastColumn="0" w:lastRowFirstColumn="0" w:lastRowLastColumn="0"/>
            </w:pPr>
          </w:p>
          <w:p w14:paraId="2F05499C" w14:textId="39F89F79" w:rsidR="003D7937" w:rsidRDefault="003E5133" w:rsidP="003D7937">
            <w:pPr>
              <w:jc w:val="center"/>
              <w:cnfStyle w:val="000000000000" w:firstRow="0" w:lastRow="0" w:firstColumn="0" w:lastColumn="0" w:oddVBand="0" w:evenVBand="0" w:oddHBand="0" w:evenHBand="0" w:firstRowFirstColumn="0" w:firstRowLastColumn="0" w:lastRowFirstColumn="0" w:lastRowLastColumn="0"/>
            </w:pPr>
            <w:r>
              <w:t>PASS</w:t>
            </w:r>
          </w:p>
          <w:p w14:paraId="619B8287" w14:textId="6D7B7A14" w:rsidR="003D7937" w:rsidRDefault="003D7937" w:rsidP="003D7937">
            <w:pPr>
              <w:jc w:val="center"/>
              <w:cnfStyle w:val="000000000000" w:firstRow="0" w:lastRow="0" w:firstColumn="0" w:lastColumn="0" w:oddVBand="0" w:evenVBand="0" w:oddHBand="0" w:evenHBand="0" w:firstRowFirstColumn="0" w:firstRowLastColumn="0" w:lastRowFirstColumn="0" w:lastRowLastColumn="0"/>
            </w:pPr>
          </w:p>
        </w:tc>
      </w:tr>
      <w:tr w:rsidR="003E5133" w14:paraId="1719FA0C" w14:textId="77777777" w:rsidTr="003E5133">
        <w:trPr>
          <w:trHeight w:val="908"/>
        </w:trPr>
        <w:tc>
          <w:tcPr>
            <w:cnfStyle w:val="001000000000" w:firstRow="0" w:lastRow="0" w:firstColumn="1" w:lastColumn="0" w:oddVBand="0" w:evenVBand="0" w:oddHBand="0" w:evenHBand="0" w:firstRowFirstColumn="0" w:firstRowLastColumn="0" w:lastRowFirstColumn="0" w:lastRowLastColumn="0"/>
            <w:tcW w:w="1870" w:type="dxa"/>
          </w:tcPr>
          <w:p w14:paraId="713C21B9" w14:textId="3EF40FF2" w:rsidR="003E5133" w:rsidRDefault="003251A2" w:rsidP="00AB5854">
            <w:r>
              <w:t>Input validation and correction methods work as designed</w:t>
            </w:r>
          </w:p>
        </w:tc>
        <w:tc>
          <w:tcPr>
            <w:tcW w:w="1870" w:type="dxa"/>
          </w:tcPr>
          <w:p w14:paraId="2AE6A16E" w14:textId="2DDCA512" w:rsidR="003E5133" w:rsidRDefault="003251A2" w:rsidP="00AB5854">
            <w:pPr>
              <w:cnfStyle w:val="000000000000" w:firstRow="0" w:lastRow="0" w:firstColumn="0" w:lastColumn="0" w:oddVBand="0" w:evenVBand="0" w:oddHBand="0" w:evenHBand="0" w:firstRowFirstColumn="0" w:firstRowLastColumn="0" w:lastRowFirstColumn="0" w:lastRowLastColumn="0"/>
            </w:pPr>
            <w:r>
              <w:t>When assigning values to the different variables in all Classes, Incorrect inputs were  entered on purpose.</w:t>
            </w:r>
          </w:p>
        </w:tc>
        <w:tc>
          <w:tcPr>
            <w:tcW w:w="1870" w:type="dxa"/>
          </w:tcPr>
          <w:p w14:paraId="6CCBD01A" w14:textId="279BD995" w:rsidR="003E5133" w:rsidRDefault="003251A2" w:rsidP="00AB5854">
            <w:pPr>
              <w:cnfStyle w:val="000000000000" w:firstRow="0" w:lastRow="0" w:firstColumn="0" w:lastColumn="0" w:oddVBand="0" w:evenVBand="0" w:oddHBand="0" w:evenHBand="0" w:firstRowFirstColumn="0" w:firstRowLastColumn="0" w:lastRowFirstColumn="0" w:lastRowLastColumn="0"/>
            </w:pPr>
            <w:r>
              <w:t>The methods would catch any incorrect inputs, displaying their errors and allowing for new input or the option for correction was given.</w:t>
            </w:r>
          </w:p>
        </w:tc>
        <w:tc>
          <w:tcPr>
            <w:tcW w:w="1870" w:type="dxa"/>
          </w:tcPr>
          <w:p w14:paraId="61FB58CC" w14:textId="325EE8B3" w:rsidR="003E5133" w:rsidRDefault="003251A2" w:rsidP="00AB5854">
            <w:pPr>
              <w:cnfStyle w:val="000000000000" w:firstRow="0" w:lastRow="0" w:firstColumn="0" w:lastColumn="0" w:oddVBand="0" w:evenVBand="0" w:oddHBand="0" w:evenHBand="0" w:firstRowFirstColumn="0" w:firstRowLastColumn="0" w:lastRowFirstColumn="0" w:lastRowLastColumn="0"/>
            </w:pPr>
            <w:r>
              <w:t>The methods caught the incorrect inputs and the correction method allowed for corrections until the user was satisfied.</w:t>
            </w:r>
          </w:p>
        </w:tc>
        <w:tc>
          <w:tcPr>
            <w:tcW w:w="1870" w:type="dxa"/>
          </w:tcPr>
          <w:p w14:paraId="1310ED22" w14:textId="77777777" w:rsidR="003E5133" w:rsidRDefault="003E5133" w:rsidP="003D7937">
            <w:pPr>
              <w:jc w:val="center"/>
              <w:cnfStyle w:val="000000000000" w:firstRow="0" w:lastRow="0" w:firstColumn="0" w:lastColumn="0" w:oddVBand="0" w:evenVBand="0" w:oddHBand="0" w:evenHBand="0" w:firstRowFirstColumn="0" w:firstRowLastColumn="0" w:lastRowFirstColumn="0" w:lastRowLastColumn="0"/>
            </w:pPr>
          </w:p>
          <w:p w14:paraId="5F36689E" w14:textId="77777777" w:rsidR="003251A2" w:rsidRDefault="003251A2" w:rsidP="003D7937">
            <w:pPr>
              <w:jc w:val="center"/>
              <w:cnfStyle w:val="000000000000" w:firstRow="0" w:lastRow="0" w:firstColumn="0" w:lastColumn="0" w:oddVBand="0" w:evenVBand="0" w:oddHBand="0" w:evenHBand="0" w:firstRowFirstColumn="0" w:firstRowLastColumn="0" w:lastRowFirstColumn="0" w:lastRowLastColumn="0"/>
            </w:pPr>
          </w:p>
          <w:p w14:paraId="697156FC" w14:textId="77777777" w:rsidR="003251A2" w:rsidRDefault="003251A2" w:rsidP="003D7937">
            <w:pPr>
              <w:jc w:val="center"/>
              <w:cnfStyle w:val="000000000000" w:firstRow="0" w:lastRow="0" w:firstColumn="0" w:lastColumn="0" w:oddVBand="0" w:evenVBand="0" w:oddHBand="0" w:evenHBand="0" w:firstRowFirstColumn="0" w:firstRowLastColumn="0" w:lastRowFirstColumn="0" w:lastRowLastColumn="0"/>
            </w:pPr>
          </w:p>
          <w:p w14:paraId="2138ABC7" w14:textId="77777777" w:rsidR="003251A2" w:rsidRDefault="003251A2" w:rsidP="003D7937">
            <w:pPr>
              <w:jc w:val="center"/>
              <w:cnfStyle w:val="000000000000" w:firstRow="0" w:lastRow="0" w:firstColumn="0" w:lastColumn="0" w:oddVBand="0" w:evenVBand="0" w:oddHBand="0" w:evenHBand="0" w:firstRowFirstColumn="0" w:firstRowLastColumn="0" w:lastRowFirstColumn="0" w:lastRowLastColumn="0"/>
            </w:pPr>
          </w:p>
          <w:p w14:paraId="028A84EC" w14:textId="2495B7CD" w:rsidR="003251A2" w:rsidRDefault="003251A2" w:rsidP="003D7937">
            <w:pPr>
              <w:jc w:val="center"/>
              <w:cnfStyle w:val="000000000000" w:firstRow="0" w:lastRow="0" w:firstColumn="0" w:lastColumn="0" w:oddVBand="0" w:evenVBand="0" w:oddHBand="0" w:evenHBand="0" w:firstRowFirstColumn="0" w:firstRowLastColumn="0" w:lastRowFirstColumn="0" w:lastRowLastColumn="0"/>
            </w:pPr>
            <w:r>
              <w:t>PASS</w:t>
            </w:r>
          </w:p>
        </w:tc>
      </w:tr>
      <w:tr w:rsidR="003E5133" w14:paraId="1071080C" w14:textId="77777777" w:rsidTr="003E5133">
        <w:trPr>
          <w:trHeight w:val="908"/>
        </w:trPr>
        <w:tc>
          <w:tcPr>
            <w:cnfStyle w:val="001000000000" w:firstRow="0" w:lastRow="0" w:firstColumn="1" w:lastColumn="0" w:oddVBand="0" w:evenVBand="0" w:oddHBand="0" w:evenHBand="0" w:firstRowFirstColumn="0" w:firstRowLastColumn="0" w:lastRowFirstColumn="0" w:lastRowLastColumn="0"/>
            <w:tcW w:w="1870" w:type="dxa"/>
          </w:tcPr>
          <w:p w14:paraId="7D405CF2" w14:textId="0AFEAD2A" w:rsidR="003E5133" w:rsidRDefault="003251A2" w:rsidP="00AB5854">
            <w:r>
              <w:t>The parse method for times and the regex for dates work as designed</w:t>
            </w:r>
          </w:p>
        </w:tc>
        <w:tc>
          <w:tcPr>
            <w:tcW w:w="1870" w:type="dxa"/>
          </w:tcPr>
          <w:p w14:paraId="293AA3E8" w14:textId="0153F9B7" w:rsidR="003E5133" w:rsidRDefault="003251A2" w:rsidP="00AB5854">
            <w:pPr>
              <w:cnfStyle w:val="000000000000" w:firstRow="0" w:lastRow="0" w:firstColumn="0" w:lastColumn="0" w:oddVBand="0" w:evenVBand="0" w:oddHBand="0" w:evenHBand="0" w:firstRowFirstColumn="0" w:firstRowLastColumn="0" w:lastRowFirstColumn="0" w:lastRowLastColumn="0"/>
            </w:pPr>
            <w:r>
              <w:t>When input for those variables was requested, incorrect inputs were entered on purpose, then correct ones.</w:t>
            </w:r>
          </w:p>
        </w:tc>
        <w:tc>
          <w:tcPr>
            <w:tcW w:w="1870" w:type="dxa"/>
          </w:tcPr>
          <w:p w14:paraId="49AEB5A6" w14:textId="24983EF4" w:rsidR="003E5133" w:rsidRDefault="003251A2" w:rsidP="00AB5854">
            <w:pPr>
              <w:cnfStyle w:val="000000000000" w:firstRow="0" w:lastRow="0" w:firstColumn="0" w:lastColumn="0" w:oddVBand="0" w:evenVBand="0" w:oddHBand="0" w:evenHBand="0" w:firstRowFirstColumn="0" w:firstRowLastColumn="0" w:lastRowFirstColumn="0" w:lastRowLastColumn="0"/>
            </w:pPr>
            <w:r>
              <w:t>User would be prompted to enter the time again as format was incorrect, same thing for the date.</w:t>
            </w:r>
          </w:p>
        </w:tc>
        <w:tc>
          <w:tcPr>
            <w:tcW w:w="1870" w:type="dxa"/>
          </w:tcPr>
          <w:p w14:paraId="4E7B8E40" w14:textId="66DDA9B9" w:rsidR="003E5133" w:rsidRDefault="003251A2" w:rsidP="00AB5854">
            <w:pPr>
              <w:cnfStyle w:val="000000000000" w:firstRow="0" w:lastRow="0" w:firstColumn="0" w:lastColumn="0" w:oddVBand="0" w:evenVBand="0" w:oddHBand="0" w:evenHBand="0" w:firstRowFirstColumn="0" w:firstRowLastColumn="0" w:lastRowFirstColumn="0" w:lastRowLastColumn="0"/>
            </w:pPr>
            <w:r>
              <w:t>The incorrect inputs were caught, and the appropriate errors were displayed. When correct input was placed the variables were displayed correctly.</w:t>
            </w:r>
          </w:p>
        </w:tc>
        <w:tc>
          <w:tcPr>
            <w:tcW w:w="1870" w:type="dxa"/>
          </w:tcPr>
          <w:p w14:paraId="0083897E" w14:textId="77777777" w:rsidR="003E5133" w:rsidRDefault="003E5133" w:rsidP="003D7937">
            <w:pPr>
              <w:jc w:val="center"/>
              <w:cnfStyle w:val="000000000000" w:firstRow="0" w:lastRow="0" w:firstColumn="0" w:lastColumn="0" w:oddVBand="0" w:evenVBand="0" w:oddHBand="0" w:evenHBand="0" w:firstRowFirstColumn="0" w:firstRowLastColumn="0" w:lastRowFirstColumn="0" w:lastRowLastColumn="0"/>
            </w:pPr>
          </w:p>
          <w:p w14:paraId="5D9DD781" w14:textId="77777777" w:rsidR="003251A2" w:rsidRDefault="003251A2" w:rsidP="003D7937">
            <w:pPr>
              <w:jc w:val="center"/>
              <w:cnfStyle w:val="000000000000" w:firstRow="0" w:lastRow="0" w:firstColumn="0" w:lastColumn="0" w:oddVBand="0" w:evenVBand="0" w:oddHBand="0" w:evenHBand="0" w:firstRowFirstColumn="0" w:firstRowLastColumn="0" w:lastRowFirstColumn="0" w:lastRowLastColumn="0"/>
            </w:pPr>
          </w:p>
          <w:p w14:paraId="2E7D8E41" w14:textId="77777777" w:rsidR="003251A2" w:rsidRDefault="003251A2" w:rsidP="003D7937">
            <w:pPr>
              <w:jc w:val="center"/>
              <w:cnfStyle w:val="000000000000" w:firstRow="0" w:lastRow="0" w:firstColumn="0" w:lastColumn="0" w:oddVBand="0" w:evenVBand="0" w:oddHBand="0" w:evenHBand="0" w:firstRowFirstColumn="0" w:firstRowLastColumn="0" w:lastRowFirstColumn="0" w:lastRowLastColumn="0"/>
            </w:pPr>
          </w:p>
          <w:p w14:paraId="6E30AEF4" w14:textId="77777777" w:rsidR="003251A2" w:rsidRDefault="003251A2" w:rsidP="003D7937">
            <w:pPr>
              <w:jc w:val="center"/>
              <w:cnfStyle w:val="000000000000" w:firstRow="0" w:lastRow="0" w:firstColumn="0" w:lastColumn="0" w:oddVBand="0" w:evenVBand="0" w:oddHBand="0" w:evenHBand="0" w:firstRowFirstColumn="0" w:firstRowLastColumn="0" w:lastRowFirstColumn="0" w:lastRowLastColumn="0"/>
            </w:pPr>
          </w:p>
          <w:p w14:paraId="750D0B22" w14:textId="05CBA3FD" w:rsidR="003251A2" w:rsidRDefault="003251A2" w:rsidP="003D7937">
            <w:pPr>
              <w:jc w:val="center"/>
              <w:cnfStyle w:val="000000000000" w:firstRow="0" w:lastRow="0" w:firstColumn="0" w:lastColumn="0" w:oddVBand="0" w:evenVBand="0" w:oddHBand="0" w:evenHBand="0" w:firstRowFirstColumn="0" w:firstRowLastColumn="0" w:lastRowFirstColumn="0" w:lastRowLastColumn="0"/>
            </w:pPr>
            <w:r>
              <w:t>PASS</w:t>
            </w:r>
          </w:p>
        </w:tc>
      </w:tr>
      <w:tr w:rsidR="003E5133" w14:paraId="509C1B91" w14:textId="77777777" w:rsidTr="003E5133">
        <w:trPr>
          <w:trHeight w:val="908"/>
        </w:trPr>
        <w:tc>
          <w:tcPr>
            <w:cnfStyle w:val="001000000000" w:firstRow="0" w:lastRow="0" w:firstColumn="1" w:lastColumn="0" w:oddVBand="0" w:evenVBand="0" w:oddHBand="0" w:evenHBand="0" w:firstRowFirstColumn="0" w:firstRowLastColumn="0" w:lastRowFirstColumn="0" w:lastRowLastColumn="0"/>
            <w:tcW w:w="1870" w:type="dxa"/>
          </w:tcPr>
          <w:p w14:paraId="7746BF07" w14:textId="6DB2EA63" w:rsidR="003E5133" w:rsidRDefault="003251A2" w:rsidP="00AB5854">
            <w:r>
              <w:t>When requesting details for all Class Objects, the name of the event will be displayed when prompting for input.</w:t>
            </w:r>
          </w:p>
        </w:tc>
        <w:tc>
          <w:tcPr>
            <w:tcW w:w="1870" w:type="dxa"/>
          </w:tcPr>
          <w:p w14:paraId="701B6B2C" w14:textId="094F2BFA" w:rsidR="003E5133" w:rsidRDefault="003251A2" w:rsidP="00AB5854">
            <w:pPr>
              <w:cnfStyle w:val="000000000000" w:firstRow="0" w:lastRow="0" w:firstColumn="0" w:lastColumn="0" w:oddVBand="0" w:evenVBand="0" w:oddHBand="0" w:evenHBand="0" w:firstRowFirstColumn="0" w:firstRowLastColumn="0" w:lastRowFirstColumn="0" w:lastRowLastColumn="0"/>
            </w:pPr>
            <w:r>
              <w:t>When filling the details for every Object, a random name was assigned to each event.</w:t>
            </w:r>
          </w:p>
        </w:tc>
        <w:tc>
          <w:tcPr>
            <w:tcW w:w="1870" w:type="dxa"/>
          </w:tcPr>
          <w:p w14:paraId="66EB6C18" w14:textId="2384A949" w:rsidR="003E5133" w:rsidRDefault="003251A2" w:rsidP="00AB5854">
            <w:pPr>
              <w:cnfStyle w:val="000000000000" w:firstRow="0" w:lastRow="0" w:firstColumn="0" w:lastColumn="0" w:oddVBand="0" w:evenVBand="0" w:oddHBand="0" w:evenHBand="0" w:firstRowFirstColumn="0" w:firstRowLastColumn="0" w:lastRowFirstColumn="0" w:lastRowLastColumn="0"/>
            </w:pPr>
            <w:r>
              <w:t>The program prompts if the user wishes to correct their entry, if not, when other prompts appear the name of the event is included in the prompt.</w:t>
            </w:r>
          </w:p>
        </w:tc>
        <w:tc>
          <w:tcPr>
            <w:tcW w:w="1870" w:type="dxa"/>
          </w:tcPr>
          <w:p w14:paraId="709ED152" w14:textId="0FD25294" w:rsidR="003E5133" w:rsidRDefault="003251A2" w:rsidP="00AB5854">
            <w:pPr>
              <w:cnfStyle w:val="000000000000" w:firstRow="0" w:lastRow="0" w:firstColumn="0" w:lastColumn="0" w:oddVBand="0" w:evenVBand="0" w:oddHBand="0" w:evenHBand="0" w:firstRowFirstColumn="0" w:firstRowLastColumn="0" w:lastRowFirstColumn="0" w:lastRowLastColumn="0"/>
            </w:pPr>
            <w:r>
              <w:t xml:space="preserve">The names assigned were correctly concatenated in each setter </w:t>
            </w:r>
            <w:r w:rsidR="00FD1EFD">
              <w:t>prompt.</w:t>
            </w:r>
          </w:p>
        </w:tc>
        <w:tc>
          <w:tcPr>
            <w:tcW w:w="1870" w:type="dxa"/>
          </w:tcPr>
          <w:p w14:paraId="0C640CF1" w14:textId="77777777" w:rsidR="003E5133" w:rsidRDefault="003E5133" w:rsidP="003D7937">
            <w:pPr>
              <w:jc w:val="center"/>
              <w:cnfStyle w:val="000000000000" w:firstRow="0" w:lastRow="0" w:firstColumn="0" w:lastColumn="0" w:oddVBand="0" w:evenVBand="0" w:oddHBand="0" w:evenHBand="0" w:firstRowFirstColumn="0" w:firstRowLastColumn="0" w:lastRowFirstColumn="0" w:lastRowLastColumn="0"/>
            </w:pPr>
          </w:p>
          <w:p w14:paraId="476429C4" w14:textId="77777777" w:rsidR="00FD1EFD" w:rsidRDefault="00FD1EFD" w:rsidP="003D7937">
            <w:pPr>
              <w:jc w:val="center"/>
              <w:cnfStyle w:val="000000000000" w:firstRow="0" w:lastRow="0" w:firstColumn="0" w:lastColumn="0" w:oddVBand="0" w:evenVBand="0" w:oddHBand="0" w:evenHBand="0" w:firstRowFirstColumn="0" w:firstRowLastColumn="0" w:lastRowFirstColumn="0" w:lastRowLastColumn="0"/>
            </w:pPr>
          </w:p>
          <w:p w14:paraId="53BBE991" w14:textId="77777777" w:rsidR="00FD1EFD" w:rsidRDefault="00FD1EFD" w:rsidP="003D7937">
            <w:pPr>
              <w:jc w:val="center"/>
              <w:cnfStyle w:val="000000000000" w:firstRow="0" w:lastRow="0" w:firstColumn="0" w:lastColumn="0" w:oddVBand="0" w:evenVBand="0" w:oddHBand="0" w:evenHBand="0" w:firstRowFirstColumn="0" w:firstRowLastColumn="0" w:lastRowFirstColumn="0" w:lastRowLastColumn="0"/>
            </w:pPr>
          </w:p>
          <w:p w14:paraId="68799729" w14:textId="77777777" w:rsidR="00FD1EFD" w:rsidRDefault="00FD1EFD" w:rsidP="003D7937">
            <w:pPr>
              <w:jc w:val="center"/>
              <w:cnfStyle w:val="000000000000" w:firstRow="0" w:lastRow="0" w:firstColumn="0" w:lastColumn="0" w:oddVBand="0" w:evenVBand="0" w:oddHBand="0" w:evenHBand="0" w:firstRowFirstColumn="0" w:firstRowLastColumn="0" w:lastRowFirstColumn="0" w:lastRowLastColumn="0"/>
            </w:pPr>
          </w:p>
          <w:p w14:paraId="17D1399E" w14:textId="02560C50" w:rsidR="00FD1EFD" w:rsidRDefault="00FD1EFD" w:rsidP="003D7937">
            <w:pPr>
              <w:jc w:val="center"/>
              <w:cnfStyle w:val="000000000000" w:firstRow="0" w:lastRow="0" w:firstColumn="0" w:lastColumn="0" w:oddVBand="0" w:evenVBand="0" w:oddHBand="0" w:evenHBand="0" w:firstRowFirstColumn="0" w:firstRowLastColumn="0" w:lastRowFirstColumn="0" w:lastRowLastColumn="0"/>
            </w:pPr>
            <w:r>
              <w:t>Pass</w:t>
            </w:r>
          </w:p>
        </w:tc>
      </w:tr>
      <w:tr w:rsidR="003E5133" w14:paraId="01D2C0D8" w14:textId="77777777" w:rsidTr="003E5133">
        <w:trPr>
          <w:trHeight w:val="908"/>
        </w:trPr>
        <w:tc>
          <w:tcPr>
            <w:cnfStyle w:val="001000000000" w:firstRow="0" w:lastRow="0" w:firstColumn="1" w:lastColumn="0" w:oddVBand="0" w:evenVBand="0" w:oddHBand="0" w:evenHBand="0" w:firstRowFirstColumn="0" w:firstRowLastColumn="0" w:lastRowFirstColumn="0" w:lastRowLastColumn="0"/>
            <w:tcW w:w="1870" w:type="dxa"/>
          </w:tcPr>
          <w:p w14:paraId="446036DC" w14:textId="73CA4654" w:rsidR="003E5133" w:rsidRDefault="00FD1EFD" w:rsidP="00AB5854">
            <w:r>
              <w:t>When prompted for the number of events, the correct amount would be created</w:t>
            </w:r>
          </w:p>
        </w:tc>
        <w:tc>
          <w:tcPr>
            <w:tcW w:w="1870" w:type="dxa"/>
          </w:tcPr>
          <w:p w14:paraId="3A256EF0" w14:textId="4C285BC6" w:rsidR="003E5133" w:rsidRDefault="00FD1EFD" w:rsidP="00AB5854">
            <w:pPr>
              <w:cnfStyle w:val="000000000000" w:firstRow="0" w:lastRow="0" w:firstColumn="0" w:lastColumn="0" w:oddVBand="0" w:evenVBand="0" w:oddHBand="0" w:evenHBand="0" w:firstRowFirstColumn="0" w:firstRowLastColumn="0" w:lastRowFirstColumn="0" w:lastRowLastColumn="0"/>
            </w:pPr>
            <w:r>
              <w:t>When prompted, asked to create 4, then 10, then 8.</w:t>
            </w:r>
          </w:p>
        </w:tc>
        <w:tc>
          <w:tcPr>
            <w:tcW w:w="1870" w:type="dxa"/>
          </w:tcPr>
          <w:p w14:paraId="491DBEEF" w14:textId="5574ED8D" w:rsidR="003E5133" w:rsidRDefault="00FD1EFD" w:rsidP="00AB5854">
            <w:pPr>
              <w:cnfStyle w:val="000000000000" w:firstRow="0" w:lastRow="0" w:firstColumn="0" w:lastColumn="0" w:oddVBand="0" w:evenVBand="0" w:oddHBand="0" w:evenHBand="0" w:firstRowFirstColumn="0" w:firstRowLastColumn="0" w:lastRowFirstColumn="0" w:lastRowLastColumn="0"/>
            </w:pPr>
            <w:r>
              <w:t>An array with the requested amounts were created.</w:t>
            </w:r>
          </w:p>
        </w:tc>
        <w:tc>
          <w:tcPr>
            <w:tcW w:w="1870" w:type="dxa"/>
          </w:tcPr>
          <w:p w14:paraId="1532B72F" w14:textId="01829E1C" w:rsidR="003E5133" w:rsidRDefault="00FD1EFD" w:rsidP="00AB5854">
            <w:pPr>
              <w:cnfStyle w:val="000000000000" w:firstRow="0" w:lastRow="0" w:firstColumn="0" w:lastColumn="0" w:oddVBand="0" w:evenVBand="0" w:oddHBand="0" w:evenHBand="0" w:firstRowFirstColumn="0" w:firstRowLastColumn="0" w:lastRowFirstColumn="0" w:lastRowLastColumn="0"/>
            </w:pPr>
            <w:r>
              <w:t>The array was created with the requested amounts and the correct objects were made when prompted.</w:t>
            </w:r>
          </w:p>
        </w:tc>
        <w:tc>
          <w:tcPr>
            <w:tcW w:w="1870" w:type="dxa"/>
          </w:tcPr>
          <w:p w14:paraId="731629FE" w14:textId="77777777" w:rsidR="003E5133" w:rsidRDefault="003E5133" w:rsidP="003D7937">
            <w:pPr>
              <w:jc w:val="center"/>
              <w:cnfStyle w:val="000000000000" w:firstRow="0" w:lastRow="0" w:firstColumn="0" w:lastColumn="0" w:oddVBand="0" w:evenVBand="0" w:oddHBand="0" w:evenHBand="0" w:firstRowFirstColumn="0" w:firstRowLastColumn="0" w:lastRowFirstColumn="0" w:lastRowLastColumn="0"/>
            </w:pPr>
          </w:p>
          <w:p w14:paraId="5DC48D0D" w14:textId="77777777" w:rsidR="00FD1EFD" w:rsidRDefault="00FD1EFD" w:rsidP="003D7937">
            <w:pPr>
              <w:jc w:val="center"/>
              <w:cnfStyle w:val="000000000000" w:firstRow="0" w:lastRow="0" w:firstColumn="0" w:lastColumn="0" w:oddVBand="0" w:evenVBand="0" w:oddHBand="0" w:evenHBand="0" w:firstRowFirstColumn="0" w:firstRowLastColumn="0" w:lastRowFirstColumn="0" w:lastRowLastColumn="0"/>
            </w:pPr>
          </w:p>
          <w:p w14:paraId="55AA502D" w14:textId="11377711" w:rsidR="00FD1EFD" w:rsidRDefault="00FD1EFD" w:rsidP="003D7937">
            <w:pPr>
              <w:jc w:val="center"/>
              <w:cnfStyle w:val="000000000000" w:firstRow="0" w:lastRow="0" w:firstColumn="0" w:lastColumn="0" w:oddVBand="0" w:evenVBand="0" w:oddHBand="0" w:evenHBand="0" w:firstRowFirstColumn="0" w:firstRowLastColumn="0" w:lastRowFirstColumn="0" w:lastRowLastColumn="0"/>
            </w:pPr>
            <w:r>
              <w:t>PASS</w:t>
            </w:r>
          </w:p>
        </w:tc>
      </w:tr>
    </w:tbl>
    <w:p w14:paraId="1C182F16" w14:textId="440039F1" w:rsidR="00AB5854" w:rsidRPr="00AD5BF5" w:rsidRDefault="00AB5854" w:rsidP="00AD5BF5">
      <w:pPr>
        <w:pStyle w:val="Heading1"/>
      </w:pPr>
      <w:r w:rsidRPr="00AD5BF5">
        <w:lastRenderedPageBreak/>
        <w:t>Screenshots</w:t>
      </w:r>
    </w:p>
    <w:p w14:paraId="5A8F68B8" w14:textId="77777777" w:rsidR="00D72F0F" w:rsidRDefault="00D72F0F" w:rsidP="00AB5854">
      <w:pPr>
        <w:rPr>
          <w:noProof/>
        </w:rPr>
      </w:pPr>
    </w:p>
    <w:p w14:paraId="7E03BD57" w14:textId="496C4B3E" w:rsidR="00352FC7" w:rsidRDefault="00D72F0F" w:rsidP="00AB5854">
      <w:r>
        <w:rPr>
          <w:noProof/>
        </w:rPr>
        <w:drawing>
          <wp:inline distT="0" distB="0" distL="0" distR="0" wp14:anchorId="2C99173D" wp14:editId="6028281D">
            <wp:extent cx="6376055" cy="6657975"/>
            <wp:effectExtent l="0" t="0" r="5715" b="0"/>
            <wp:docPr id="6610599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5999" name="Picture 1" descr="A black screen with white text&#10;&#10;Description automatically generated"/>
                    <pic:cNvPicPr/>
                  </pic:nvPicPr>
                  <pic:blipFill rotWithShape="1">
                    <a:blip r:embed="rId9">
                      <a:extLst>
                        <a:ext uri="{28A0092B-C50C-407E-A947-70E740481C1C}">
                          <a14:useLocalDpi xmlns:a14="http://schemas.microsoft.com/office/drawing/2010/main" val="0"/>
                        </a:ext>
                      </a:extLst>
                    </a:blip>
                    <a:srcRect r="53365"/>
                    <a:stretch/>
                  </pic:blipFill>
                  <pic:spPr bwMode="auto">
                    <a:xfrm>
                      <a:off x="0" y="0"/>
                      <a:ext cx="6398388" cy="6681296"/>
                    </a:xfrm>
                    <a:prstGeom prst="rect">
                      <a:avLst/>
                    </a:prstGeom>
                    <a:ln>
                      <a:noFill/>
                    </a:ln>
                    <a:extLst>
                      <a:ext uri="{53640926-AAD7-44D8-BBD7-CCE9431645EC}">
                        <a14:shadowObscured xmlns:a14="http://schemas.microsoft.com/office/drawing/2010/main"/>
                      </a:ext>
                    </a:extLst>
                  </pic:spPr>
                </pic:pic>
              </a:graphicData>
            </a:graphic>
          </wp:inline>
        </w:drawing>
      </w:r>
    </w:p>
    <w:p w14:paraId="06390EEB" w14:textId="77777777" w:rsidR="00352FC7" w:rsidRDefault="00352FC7" w:rsidP="00AB5854"/>
    <w:p w14:paraId="0B25E582" w14:textId="77777777" w:rsidR="00352FC7" w:rsidRDefault="00352FC7" w:rsidP="00AB5854"/>
    <w:p w14:paraId="55137051" w14:textId="77777777" w:rsidR="00352FC7" w:rsidRDefault="00352FC7" w:rsidP="00AB5854"/>
    <w:p w14:paraId="2EECA0FD" w14:textId="6E946A01" w:rsidR="007A13CB" w:rsidRDefault="007A13CB" w:rsidP="00AB5854">
      <w:pPr>
        <w:rPr>
          <w:noProof/>
        </w:rPr>
      </w:pPr>
    </w:p>
    <w:p w14:paraId="339F3002" w14:textId="4EB39B4D" w:rsidR="007A13CB" w:rsidRDefault="007A13CB" w:rsidP="00AB5854">
      <w:pPr>
        <w:rPr>
          <w:noProof/>
        </w:rPr>
      </w:pPr>
      <w:r>
        <w:rPr>
          <w:noProof/>
        </w:rPr>
        <w:drawing>
          <wp:anchor distT="0" distB="0" distL="114300" distR="114300" simplePos="0" relativeHeight="251658240" behindDoc="1" locked="0" layoutInCell="1" allowOverlap="1" wp14:anchorId="305CB188" wp14:editId="4A1EFE2C">
            <wp:simplePos x="0" y="0"/>
            <wp:positionH relativeFrom="margin">
              <wp:posOffset>-438150</wp:posOffset>
            </wp:positionH>
            <wp:positionV relativeFrom="paragraph">
              <wp:posOffset>304165</wp:posOffset>
            </wp:positionV>
            <wp:extent cx="7092301" cy="7038975"/>
            <wp:effectExtent l="0" t="0" r="0" b="0"/>
            <wp:wrapNone/>
            <wp:docPr id="181791894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18948" name="Picture 6" descr="A screenshot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r="14744"/>
                    <a:stretch/>
                  </pic:blipFill>
                  <pic:spPr bwMode="auto">
                    <a:xfrm>
                      <a:off x="0" y="0"/>
                      <a:ext cx="7092301" cy="7038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713BF4" w14:textId="77777777" w:rsidR="007A13CB" w:rsidRDefault="007A13CB" w:rsidP="00AB5854">
      <w:pPr>
        <w:rPr>
          <w:noProof/>
        </w:rPr>
      </w:pPr>
    </w:p>
    <w:p w14:paraId="76FC2484" w14:textId="77777777" w:rsidR="007A13CB" w:rsidRDefault="007A13CB" w:rsidP="00AB5854">
      <w:pPr>
        <w:rPr>
          <w:noProof/>
        </w:rPr>
      </w:pPr>
    </w:p>
    <w:p w14:paraId="3F469E29" w14:textId="77777777" w:rsidR="007A13CB" w:rsidRDefault="007A13CB" w:rsidP="00AB5854">
      <w:pPr>
        <w:rPr>
          <w:noProof/>
        </w:rPr>
      </w:pPr>
    </w:p>
    <w:p w14:paraId="77AA1D25" w14:textId="77777777" w:rsidR="007A13CB" w:rsidRDefault="007A13CB" w:rsidP="00AB5854">
      <w:pPr>
        <w:rPr>
          <w:noProof/>
        </w:rPr>
      </w:pPr>
    </w:p>
    <w:p w14:paraId="5EBA8411" w14:textId="77777777" w:rsidR="007A13CB" w:rsidRDefault="007A13CB" w:rsidP="00AB5854">
      <w:pPr>
        <w:rPr>
          <w:noProof/>
        </w:rPr>
      </w:pPr>
    </w:p>
    <w:p w14:paraId="49EE2EC5" w14:textId="77777777" w:rsidR="007A13CB" w:rsidRDefault="007A13CB" w:rsidP="00AB5854">
      <w:pPr>
        <w:rPr>
          <w:noProof/>
        </w:rPr>
      </w:pPr>
    </w:p>
    <w:p w14:paraId="79F1E42F" w14:textId="77777777" w:rsidR="007A13CB" w:rsidRDefault="007A13CB" w:rsidP="00AB5854">
      <w:pPr>
        <w:rPr>
          <w:noProof/>
        </w:rPr>
      </w:pPr>
    </w:p>
    <w:p w14:paraId="580E3D79" w14:textId="77777777" w:rsidR="007A13CB" w:rsidRDefault="007A13CB" w:rsidP="00AB5854">
      <w:pPr>
        <w:rPr>
          <w:noProof/>
        </w:rPr>
      </w:pPr>
    </w:p>
    <w:p w14:paraId="37B499FB" w14:textId="77777777" w:rsidR="007A13CB" w:rsidRDefault="007A13CB" w:rsidP="00AB5854">
      <w:pPr>
        <w:rPr>
          <w:noProof/>
        </w:rPr>
      </w:pPr>
    </w:p>
    <w:p w14:paraId="31BD0024" w14:textId="77777777" w:rsidR="007A13CB" w:rsidRDefault="007A13CB" w:rsidP="00AB5854">
      <w:pPr>
        <w:rPr>
          <w:noProof/>
        </w:rPr>
      </w:pPr>
    </w:p>
    <w:p w14:paraId="37C66475" w14:textId="77777777" w:rsidR="007A13CB" w:rsidRDefault="007A13CB" w:rsidP="00AB5854">
      <w:pPr>
        <w:rPr>
          <w:noProof/>
        </w:rPr>
      </w:pPr>
    </w:p>
    <w:p w14:paraId="5290AA72" w14:textId="5BC3E01A" w:rsidR="007A13CB" w:rsidRDefault="007A13CB" w:rsidP="00AB5854">
      <w:pPr>
        <w:rPr>
          <w:noProof/>
        </w:rPr>
      </w:pPr>
    </w:p>
    <w:p w14:paraId="60A9D834" w14:textId="77777777" w:rsidR="007A13CB" w:rsidRDefault="007A13CB" w:rsidP="00AB5854">
      <w:pPr>
        <w:rPr>
          <w:noProof/>
        </w:rPr>
      </w:pPr>
    </w:p>
    <w:p w14:paraId="73ECE270" w14:textId="77777777" w:rsidR="007A13CB" w:rsidRDefault="007A13CB" w:rsidP="00AB5854">
      <w:pPr>
        <w:rPr>
          <w:noProof/>
        </w:rPr>
      </w:pPr>
    </w:p>
    <w:p w14:paraId="66AA9505" w14:textId="77777777" w:rsidR="007A13CB" w:rsidRDefault="007A13CB" w:rsidP="00AB5854">
      <w:pPr>
        <w:rPr>
          <w:noProof/>
        </w:rPr>
      </w:pPr>
    </w:p>
    <w:p w14:paraId="2FCCF661" w14:textId="77777777" w:rsidR="007A13CB" w:rsidRDefault="007A13CB" w:rsidP="00AB5854">
      <w:pPr>
        <w:rPr>
          <w:noProof/>
        </w:rPr>
      </w:pPr>
    </w:p>
    <w:p w14:paraId="659C6C54" w14:textId="77777777" w:rsidR="007A13CB" w:rsidRDefault="007A13CB" w:rsidP="00AB5854">
      <w:pPr>
        <w:rPr>
          <w:noProof/>
        </w:rPr>
      </w:pPr>
    </w:p>
    <w:p w14:paraId="12DB0158" w14:textId="77777777" w:rsidR="007A13CB" w:rsidRDefault="007A13CB" w:rsidP="00AB5854">
      <w:pPr>
        <w:rPr>
          <w:noProof/>
        </w:rPr>
      </w:pPr>
    </w:p>
    <w:p w14:paraId="0915F983" w14:textId="77777777" w:rsidR="007A13CB" w:rsidRDefault="007A13CB" w:rsidP="00AB5854">
      <w:pPr>
        <w:rPr>
          <w:noProof/>
        </w:rPr>
      </w:pPr>
    </w:p>
    <w:p w14:paraId="62D852FC" w14:textId="77777777" w:rsidR="007A13CB" w:rsidRDefault="007A13CB" w:rsidP="00AB5854">
      <w:pPr>
        <w:rPr>
          <w:noProof/>
        </w:rPr>
      </w:pPr>
    </w:p>
    <w:p w14:paraId="034817ED" w14:textId="77777777" w:rsidR="007A13CB" w:rsidRDefault="007A13CB" w:rsidP="00AB5854">
      <w:pPr>
        <w:rPr>
          <w:noProof/>
        </w:rPr>
      </w:pPr>
    </w:p>
    <w:p w14:paraId="1AA7D498" w14:textId="77777777" w:rsidR="007A13CB" w:rsidRDefault="007A13CB" w:rsidP="00AB5854">
      <w:pPr>
        <w:rPr>
          <w:noProof/>
        </w:rPr>
      </w:pPr>
    </w:p>
    <w:p w14:paraId="3FA65F59" w14:textId="77777777" w:rsidR="007A13CB" w:rsidRDefault="007A13CB" w:rsidP="00AB5854">
      <w:pPr>
        <w:rPr>
          <w:noProof/>
        </w:rPr>
      </w:pPr>
    </w:p>
    <w:p w14:paraId="07015F12" w14:textId="77777777" w:rsidR="007A13CB" w:rsidRDefault="007A13CB" w:rsidP="00AB5854">
      <w:pPr>
        <w:rPr>
          <w:noProof/>
        </w:rPr>
      </w:pPr>
    </w:p>
    <w:p w14:paraId="1F3376C8" w14:textId="77777777" w:rsidR="007A13CB" w:rsidRDefault="007A13CB" w:rsidP="00AB5854">
      <w:pPr>
        <w:rPr>
          <w:noProof/>
        </w:rPr>
      </w:pPr>
    </w:p>
    <w:p w14:paraId="563E506B" w14:textId="77777777" w:rsidR="007A13CB" w:rsidRDefault="007A13CB" w:rsidP="00AB5854">
      <w:pPr>
        <w:rPr>
          <w:noProof/>
        </w:rPr>
      </w:pPr>
    </w:p>
    <w:p w14:paraId="29DDD75F" w14:textId="77777777" w:rsidR="007A13CB" w:rsidRDefault="007A13CB" w:rsidP="00AB5854">
      <w:pPr>
        <w:rPr>
          <w:noProof/>
        </w:rPr>
      </w:pPr>
    </w:p>
    <w:p w14:paraId="07B3EBAA" w14:textId="77777777" w:rsidR="007A13CB" w:rsidRDefault="007A13CB" w:rsidP="00AB5854">
      <w:pPr>
        <w:rPr>
          <w:noProof/>
        </w:rPr>
      </w:pPr>
    </w:p>
    <w:p w14:paraId="773597A4" w14:textId="76DB9F60" w:rsidR="007A13CB" w:rsidRDefault="007A13CB" w:rsidP="00AB5854">
      <w:pPr>
        <w:rPr>
          <w:noProof/>
        </w:rPr>
      </w:pPr>
      <w:r>
        <w:rPr>
          <w:noProof/>
        </w:rPr>
        <w:drawing>
          <wp:anchor distT="0" distB="0" distL="114300" distR="114300" simplePos="0" relativeHeight="251659264" behindDoc="0" locked="0" layoutInCell="1" allowOverlap="1" wp14:anchorId="0B94EB8B" wp14:editId="175559AB">
            <wp:simplePos x="0" y="0"/>
            <wp:positionH relativeFrom="margin">
              <wp:align>center</wp:align>
            </wp:positionH>
            <wp:positionV relativeFrom="paragraph">
              <wp:posOffset>285750</wp:posOffset>
            </wp:positionV>
            <wp:extent cx="6961474" cy="7096125"/>
            <wp:effectExtent l="0" t="0" r="0" b="0"/>
            <wp:wrapNone/>
            <wp:docPr id="13874060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17014"/>
                    <a:stretch/>
                  </pic:blipFill>
                  <pic:spPr bwMode="auto">
                    <a:xfrm>
                      <a:off x="0" y="0"/>
                      <a:ext cx="6961474" cy="709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7E89E7" w14:textId="77777777" w:rsidR="007A13CB" w:rsidRDefault="007A13CB" w:rsidP="00AB5854">
      <w:pPr>
        <w:rPr>
          <w:noProof/>
        </w:rPr>
      </w:pPr>
    </w:p>
    <w:p w14:paraId="5B6708CF" w14:textId="645E5F51" w:rsidR="007A13CB" w:rsidRDefault="007A13CB" w:rsidP="00AB5854">
      <w:pPr>
        <w:rPr>
          <w:noProof/>
        </w:rPr>
      </w:pPr>
    </w:p>
    <w:p w14:paraId="49FA0DC9" w14:textId="3E0F24CE" w:rsidR="00D72F0F" w:rsidRDefault="00D72F0F" w:rsidP="00AB5854"/>
    <w:p w14:paraId="4C9B97EB" w14:textId="3694E4F0" w:rsidR="00D72F0F" w:rsidRDefault="00D72F0F" w:rsidP="00AB5854">
      <w:pPr>
        <w:rPr>
          <w:noProof/>
        </w:rPr>
      </w:pPr>
    </w:p>
    <w:p w14:paraId="6BAE92BE" w14:textId="3345302A" w:rsidR="00D72F0F" w:rsidRDefault="00D72F0F" w:rsidP="00AB5854">
      <w:pPr>
        <w:rPr>
          <w:noProof/>
        </w:rPr>
      </w:pPr>
    </w:p>
    <w:p w14:paraId="3B527D31" w14:textId="77777777" w:rsidR="007A13CB" w:rsidRDefault="007A13CB" w:rsidP="00AB5854">
      <w:pPr>
        <w:rPr>
          <w:noProof/>
        </w:rPr>
      </w:pPr>
    </w:p>
    <w:p w14:paraId="6049C8C0" w14:textId="40AB770F" w:rsidR="00352FC7" w:rsidRDefault="00352FC7" w:rsidP="00AB5854"/>
    <w:p w14:paraId="746EDB20" w14:textId="77777777" w:rsidR="00352FC7" w:rsidRDefault="00352FC7" w:rsidP="00AB5854"/>
    <w:p w14:paraId="391FEF90" w14:textId="77777777" w:rsidR="00352FC7" w:rsidRDefault="00352FC7" w:rsidP="00AB5854"/>
    <w:p w14:paraId="4DF60ECD" w14:textId="77777777" w:rsidR="00352FC7" w:rsidRDefault="00352FC7" w:rsidP="00AB5854"/>
    <w:p w14:paraId="432B2AB5" w14:textId="77777777" w:rsidR="00352FC7" w:rsidRDefault="00352FC7" w:rsidP="00AB5854"/>
    <w:p w14:paraId="588507E4" w14:textId="77777777" w:rsidR="00352FC7" w:rsidRDefault="00352FC7" w:rsidP="00AB5854"/>
    <w:p w14:paraId="655F2591" w14:textId="77777777" w:rsidR="00352FC7" w:rsidRDefault="00352FC7" w:rsidP="00AB5854"/>
    <w:p w14:paraId="0D50D7BB" w14:textId="77777777" w:rsidR="00352FC7" w:rsidRDefault="00352FC7" w:rsidP="00AB5854"/>
    <w:p w14:paraId="1043F550" w14:textId="77777777" w:rsidR="00352FC7" w:rsidRDefault="00352FC7" w:rsidP="00AB5854"/>
    <w:p w14:paraId="58D4D40C" w14:textId="77777777" w:rsidR="00352FC7" w:rsidRDefault="00352FC7" w:rsidP="00AB5854"/>
    <w:p w14:paraId="27AEF7F1" w14:textId="77777777" w:rsidR="00352FC7" w:rsidRDefault="00352FC7" w:rsidP="00AB5854"/>
    <w:p w14:paraId="5CFD0700" w14:textId="77777777" w:rsidR="00352FC7" w:rsidRDefault="00352FC7" w:rsidP="00AB5854"/>
    <w:p w14:paraId="637E3FC6" w14:textId="77777777" w:rsidR="00352FC7" w:rsidRDefault="00352FC7" w:rsidP="00AB5854"/>
    <w:p w14:paraId="1D649A96" w14:textId="77777777" w:rsidR="00352FC7" w:rsidRDefault="00352FC7" w:rsidP="00AB5854"/>
    <w:p w14:paraId="700E367C" w14:textId="77777777" w:rsidR="00352FC7" w:rsidRDefault="00352FC7" w:rsidP="00AB5854"/>
    <w:p w14:paraId="695AA87E" w14:textId="77777777" w:rsidR="00352FC7" w:rsidRDefault="00352FC7" w:rsidP="00AB5854"/>
    <w:p w14:paraId="2F0CB160" w14:textId="77777777" w:rsidR="00352FC7" w:rsidRDefault="00352FC7" w:rsidP="00AB5854"/>
    <w:p w14:paraId="590FB766" w14:textId="77777777" w:rsidR="00352FC7" w:rsidRDefault="00352FC7" w:rsidP="00AB5854"/>
    <w:p w14:paraId="341E5242" w14:textId="77777777" w:rsidR="00352FC7" w:rsidRDefault="00352FC7" w:rsidP="00AB5854"/>
    <w:p w14:paraId="4D374138" w14:textId="77777777" w:rsidR="00352FC7" w:rsidRDefault="00352FC7" w:rsidP="00AB5854"/>
    <w:p w14:paraId="05FF0D7D" w14:textId="77777777" w:rsidR="00352FC7" w:rsidRDefault="00352FC7" w:rsidP="00AB5854"/>
    <w:p w14:paraId="53ED8AF7" w14:textId="3D5CE50B" w:rsidR="00352FC7" w:rsidRDefault="00352FC7" w:rsidP="00AB5854"/>
    <w:p w14:paraId="1E518BA0" w14:textId="1800C0E2" w:rsidR="00352FC7" w:rsidRDefault="00352FC7" w:rsidP="00AB5854"/>
    <w:p w14:paraId="234AB945" w14:textId="137B8344" w:rsidR="00352FC7" w:rsidRDefault="007A13CB" w:rsidP="00AB5854">
      <w:r>
        <w:rPr>
          <w:noProof/>
        </w:rPr>
        <w:drawing>
          <wp:anchor distT="0" distB="0" distL="114300" distR="114300" simplePos="0" relativeHeight="251660288" behindDoc="0" locked="0" layoutInCell="1" allowOverlap="1" wp14:anchorId="32C57EDE" wp14:editId="4B31B66B">
            <wp:simplePos x="0" y="0"/>
            <wp:positionH relativeFrom="margin">
              <wp:posOffset>-342900</wp:posOffset>
            </wp:positionH>
            <wp:positionV relativeFrom="paragraph">
              <wp:posOffset>257174</wp:posOffset>
            </wp:positionV>
            <wp:extent cx="6793475" cy="6734175"/>
            <wp:effectExtent l="0" t="0" r="7620" b="0"/>
            <wp:wrapNone/>
            <wp:docPr id="16841270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r="16866"/>
                    <a:stretch/>
                  </pic:blipFill>
                  <pic:spPr bwMode="auto">
                    <a:xfrm>
                      <a:off x="0" y="0"/>
                      <a:ext cx="6795217" cy="67359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1851A1" w14:textId="21AAF344" w:rsidR="00D72F0F" w:rsidRDefault="00D72F0F" w:rsidP="00AB5854"/>
    <w:p w14:paraId="4EC1F995" w14:textId="2EB2E0EC" w:rsidR="00D72F0F" w:rsidRDefault="00D72F0F" w:rsidP="00AB5854"/>
    <w:p w14:paraId="002AE865" w14:textId="37EC237B" w:rsidR="00D72F0F" w:rsidRDefault="00D72F0F" w:rsidP="00AB5854"/>
    <w:p w14:paraId="2035AA80" w14:textId="6C2CDB63" w:rsidR="0049218E" w:rsidRDefault="0049218E" w:rsidP="00AB5854">
      <w:pPr>
        <w:rPr>
          <w:noProof/>
        </w:rPr>
      </w:pPr>
    </w:p>
    <w:p w14:paraId="092ADE27" w14:textId="118E7D8B" w:rsidR="000A0F9B" w:rsidRDefault="000A0F9B" w:rsidP="00AB5854"/>
    <w:p w14:paraId="3656861C" w14:textId="77777777" w:rsidR="0049218E" w:rsidRDefault="0049218E" w:rsidP="00AB5854"/>
    <w:p w14:paraId="02864BFE" w14:textId="77777777" w:rsidR="0049218E" w:rsidRDefault="0049218E" w:rsidP="00AB5854"/>
    <w:p w14:paraId="1DE03475" w14:textId="77777777" w:rsidR="0049218E" w:rsidRDefault="0049218E" w:rsidP="00AB5854"/>
    <w:p w14:paraId="3C64CEF0" w14:textId="77777777" w:rsidR="0049218E" w:rsidRDefault="0049218E" w:rsidP="00AB5854"/>
    <w:p w14:paraId="43F48A40" w14:textId="77777777" w:rsidR="0049218E" w:rsidRDefault="0049218E" w:rsidP="00AB5854"/>
    <w:p w14:paraId="20FF8C1F" w14:textId="77777777" w:rsidR="0049218E" w:rsidRDefault="0049218E" w:rsidP="00AB5854"/>
    <w:p w14:paraId="0B479FAC" w14:textId="77777777" w:rsidR="0049218E" w:rsidRDefault="0049218E" w:rsidP="00AB5854"/>
    <w:p w14:paraId="098CE8E1" w14:textId="77777777" w:rsidR="0049218E" w:rsidRDefault="0049218E" w:rsidP="00AB5854"/>
    <w:p w14:paraId="008416B7" w14:textId="77777777" w:rsidR="0049218E" w:rsidRDefault="0049218E" w:rsidP="00AB5854"/>
    <w:p w14:paraId="4032F5A1" w14:textId="77777777" w:rsidR="0049218E" w:rsidRDefault="0049218E" w:rsidP="00AB5854"/>
    <w:p w14:paraId="4764ED3B" w14:textId="77777777" w:rsidR="0049218E" w:rsidRDefault="0049218E" w:rsidP="00AB5854"/>
    <w:p w14:paraId="0CD7C3BA" w14:textId="77777777" w:rsidR="0049218E" w:rsidRDefault="0049218E" w:rsidP="00AB5854"/>
    <w:p w14:paraId="5E9DC1C4" w14:textId="77777777" w:rsidR="0049218E" w:rsidRDefault="0049218E" w:rsidP="00AB5854"/>
    <w:p w14:paraId="0319FD49" w14:textId="77777777" w:rsidR="0049218E" w:rsidRDefault="0049218E" w:rsidP="00AB5854"/>
    <w:p w14:paraId="580C1A39" w14:textId="77777777" w:rsidR="0049218E" w:rsidRDefault="0049218E" w:rsidP="00AB5854"/>
    <w:p w14:paraId="16A51CB2" w14:textId="77777777" w:rsidR="0049218E" w:rsidRDefault="0049218E" w:rsidP="00AB5854"/>
    <w:p w14:paraId="64C65207" w14:textId="77777777" w:rsidR="0049218E" w:rsidRDefault="0049218E" w:rsidP="00AB5854"/>
    <w:p w14:paraId="3C355B9B" w14:textId="77777777" w:rsidR="0049218E" w:rsidRDefault="0049218E" w:rsidP="00AB5854"/>
    <w:p w14:paraId="5DD241A9" w14:textId="77777777" w:rsidR="0049218E" w:rsidRDefault="0049218E" w:rsidP="00AB5854"/>
    <w:p w14:paraId="08CAADE8" w14:textId="77777777" w:rsidR="0049218E" w:rsidRDefault="0049218E" w:rsidP="00AB5854"/>
    <w:p w14:paraId="257F3689" w14:textId="77777777" w:rsidR="0049218E" w:rsidRDefault="0049218E" w:rsidP="00AB5854"/>
    <w:p w14:paraId="2311831E" w14:textId="064CF832" w:rsidR="007A13CB" w:rsidRDefault="007A13CB" w:rsidP="00AB5854">
      <w:pPr>
        <w:rPr>
          <w:noProof/>
        </w:rPr>
      </w:pPr>
      <w:r>
        <w:rPr>
          <w:noProof/>
        </w:rPr>
        <w:lastRenderedPageBreak/>
        <w:drawing>
          <wp:anchor distT="0" distB="0" distL="114300" distR="114300" simplePos="0" relativeHeight="251661312" behindDoc="0" locked="0" layoutInCell="1" allowOverlap="1" wp14:anchorId="73EA4C31" wp14:editId="6C856A88">
            <wp:simplePos x="0" y="0"/>
            <wp:positionH relativeFrom="column">
              <wp:posOffset>-847725</wp:posOffset>
            </wp:positionH>
            <wp:positionV relativeFrom="paragraph">
              <wp:posOffset>380999</wp:posOffset>
            </wp:positionV>
            <wp:extent cx="7319014" cy="7515225"/>
            <wp:effectExtent l="0" t="0" r="0" b="0"/>
            <wp:wrapNone/>
            <wp:docPr id="19635424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r="12303"/>
                    <a:stretch/>
                  </pic:blipFill>
                  <pic:spPr bwMode="auto">
                    <a:xfrm>
                      <a:off x="0" y="0"/>
                      <a:ext cx="7320491" cy="75167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E61DD3" w14:textId="297B9D44" w:rsidR="0049218E" w:rsidRDefault="0049218E" w:rsidP="00AB5854"/>
    <w:p w14:paraId="38F10A2F" w14:textId="56EA03FF" w:rsidR="0049218E" w:rsidRDefault="0049218E" w:rsidP="00AB5854"/>
    <w:p w14:paraId="01413A96" w14:textId="2489B301" w:rsidR="0049218E" w:rsidRDefault="0049218E" w:rsidP="00AB5854"/>
    <w:p w14:paraId="187F2C7A" w14:textId="2F9808A6" w:rsidR="0049218E" w:rsidRDefault="0049218E" w:rsidP="00AB5854"/>
    <w:p w14:paraId="05E3D22B" w14:textId="77777777" w:rsidR="0049218E" w:rsidRDefault="0049218E" w:rsidP="00AB5854"/>
    <w:p w14:paraId="1FA0FAAF" w14:textId="493CE3CF" w:rsidR="0049218E" w:rsidRDefault="0049218E" w:rsidP="00AB5854">
      <w:pPr>
        <w:rPr>
          <w:noProof/>
        </w:rPr>
      </w:pPr>
    </w:p>
    <w:p w14:paraId="3498C0B8" w14:textId="2F3BBF28" w:rsidR="0049218E" w:rsidRDefault="0049218E" w:rsidP="00AB5854"/>
    <w:p w14:paraId="474E4C9F" w14:textId="77777777" w:rsidR="0049218E" w:rsidRDefault="0049218E" w:rsidP="00AB5854"/>
    <w:p w14:paraId="67EB486B" w14:textId="77777777" w:rsidR="0049218E" w:rsidRDefault="0049218E" w:rsidP="00AB5854"/>
    <w:p w14:paraId="43044F0E" w14:textId="77777777" w:rsidR="0049218E" w:rsidRDefault="0049218E" w:rsidP="00AB5854"/>
    <w:p w14:paraId="65A9A1FC" w14:textId="77777777" w:rsidR="0049218E" w:rsidRDefault="0049218E" w:rsidP="00AB5854"/>
    <w:p w14:paraId="2CED38BC" w14:textId="77777777" w:rsidR="0049218E" w:rsidRDefault="0049218E" w:rsidP="00AB5854"/>
    <w:p w14:paraId="3C1248F4" w14:textId="77777777" w:rsidR="0049218E" w:rsidRDefault="0049218E" w:rsidP="00AB5854"/>
    <w:p w14:paraId="3342EB01" w14:textId="77777777" w:rsidR="0049218E" w:rsidRDefault="0049218E" w:rsidP="00AB5854"/>
    <w:p w14:paraId="561C9EFD" w14:textId="77777777" w:rsidR="0049218E" w:rsidRDefault="0049218E" w:rsidP="00AB5854"/>
    <w:p w14:paraId="25319658" w14:textId="77777777" w:rsidR="0049218E" w:rsidRDefault="0049218E" w:rsidP="00AB5854"/>
    <w:p w14:paraId="0A4AC5E2" w14:textId="77777777" w:rsidR="0049218E" w:rsidRDefault="0049218E" w:rsidP="00AB5854"/>
    <w:p w14:paraId="2990C43B" w14:textId="77777777" w:rsidR="0049218E" w:rsidRDefault="0049218E" w:rsidP="00AB5854"/>
    <w:p w14:paraId="6604A97C" w14:textId="77777777" w:rsidR="0049218E" w:rsidRDefault="0049218E" w:rsidP="00AB5854"/>
    <w:p w14:paraId="43722515" w14:textId="77777777" w:rsidR="0049218E" w:rsidRDefault="0049218E" w:rsidP="00AB5854"/>
    <w:p w14:paraId="24C3FCC0" w14:textId="77777777" w:rsidR="0049218E" w:rsidRDefault="0049218E" w:rsidP="00AB5854"/>
    <w:p w14:paraId="373F6EC1" w14:textId="77777777" w:rsidR="0049218E" w:rsidRDefault="0049218E" w:rsidP="00AB5854"/>
    <w:p w14:paraId="75263FB9" w14:textId="77777777" w:rsidR="0049218E" w:rsidRDefault="0049218E" w:rsidP="00AB5854"/>
    <w:p w14:paraId="39562305" w14:textId="77777777" w:rsidR="0049218E" w:rsidRDefault="0049218E" w:rsidP="00AB5854"/>
    <w:p w14:paraId="296B1B10" w14:textId="77777777" w:rsidR="0049218E" w:rsidRDefault="0049218E" w:rsidP="00AB5854"/>
    <w:p w14:paraId="6F1C9954" w14:textId="77777777" w:rsidR="0049218E" w:rsidRDefault="0049218E" w:rsidP="00AB5854"/>
    <w:p w14:paraId="41D05BA0" w14:textId="77777777" w:rsidR="0049218E" w:rsidRDefault="0049218E" w:rsidP="00AB5854"/>
    <w:p w14:paraId="562BF290" w14:textId="77777777" w:rsidR="0049218E" w:rsidRDefault="0049218E" w:rsidP="00AB5854"/>
    <w:p w14:paraId="64D0C451" w14:textId="36517BB9" w:rsidR="007A13CB" w:rsidRDefault="007A13CB" w:rsidP="00AB5854">
      <w:pPr>
        <w:rPr>
          <w:noProof/>
        </w:rPr>
      </w:pPr>
      <w:r>
        <w:rPr>
          <w:noProof/>
        </w:rPr>
        <w:lastRenderedPageBreak/>
        <w:drawing>
          <wp:anchor distT="0" distB="0" distL="114300" distR="114300" simplePos="0" relativeHeight="251662336" behindDoc="1" locked="0" layoutInCell="1" allowOverlap="1" wp14:anchorId="26BDBBD7" wp14:editId="6F0426D9">
            <wp:simplePos x="0" y="0"/>
            <wp:positionH relativeFrom="margin">
              <wp:align>center</wp:align>
            </wp:positionH>
            <wp:positionV relativeFrom="paragraph">
              <wp:posOffset>371475</wp:posOffset>
            </wp:positionV>
            <wp:extent cx="7082864" cy="7172325"/>
            <wp:effectExtent l="0" t="0" r="3810" b="0"/>
            <wp:wrapNone/>
            <wp:docPr id="10057327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r="9952"/>
                    <a:stretch/>
                  </pic:blipFill>
                  <pic:spPr bwMode="auto">
                    <a:xfrm>
                      <a:off x="0" y="0"/>
                      <a:ext cx="7082864" cy="7172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475F83" w14:textId="0273FA2F" w:rsidR="0049218E" w:rsidRDefault="0049218E" w:rsidP="00AB5854"/>
    <w:p w14:paraId="65A91002" w14:textId="0D65954E" w:rsidR="0049218E" w:rsidRDefault="0049218E" w:rsidP="00AB5854"/>
    <w:p w14:paraId="7ABDE96C" w14:textId="77777777" w:rsidR="0049218E" w:rsidRDefault="0049218E" w:rsidP="00AB5854"/>
    <w:p w14:paraId="59094970" w14:textId="77777777" w:rsidR="0049218E" w:rsidRDefault="0049218E" w:rsidP="00AB5854"/>
    <w:p w14:paraId="19B9522B" w14:textId="77777777" w:rsidR="0049218E" w:rsidRDefault="0049218E" w:rsidP="00AB5854"/>
    <w:p w14:paraId="15CCAFF5" w14:textId="77777777" w:rsidR="0049218E" w:rsidRDefault="0049218E" w:rsidP="00AB5854"/>
    <w:p w14:paraId="4802888A" w14:textId="4129B30A" w:rsidR="0049218E" w:rsidRDefault="0049218E" w:rsidP="00AB5854"/>
    <w:p w14:paraId="4D7D966E" w14:textId="77777777" w:rsidR="007A13CB" w:rsidRDefault="007A13CB" w:rsidP="00AB5854"/>
    <w:p w14:paraId="2FDA7510" w14:textId="77777777" w:rsidR="007A13CB" w:rsidRDefault="007A13CB" w:rsidP="00AB5854"/>
    <w:p w14:paraId="56B771F2" w14:textId="77777777" w:rsidR="007A13CB" w:rsidRDefault="007A13CB" w:rsidP="00AB5854"/>
    <w:p w14:paraId="1B3F6EB7" w14:textId="77777777" w:rsidR="007A13CB" w:rsidRDefault="007A13CB" w:rsidP="00AB5854"/>
    <w:p w14:paraId="3D083423" w14:textId="77777777" w:rsidR="007A13CB" w:rsidRDefault="007A13CB" w:rsidP="00AB5854"/>
    <w:p w14:paraId="6350C554" w14:textId="77777777" w:rsidR="007A13CB" w:rsidRDefault="007A13CB" w:rsidP="00AB5854"/>
    <w:p w14:paraId="547727D4" w14:textId="77777777" w:rsidR="007A13CB" w:rsidRDefault="007A13CB" w:rsidP="00AB5854"/>
    <w:p w14:paraId="7D3DDC12" w14:textId="77777777" w:rsidR="007A13CB" w:rsidRDefault="007A13CB" w:rsidP="00AB5854"/>
    <w:p w14:paraId="68A5B803" w14:textId="77777777" w:rsidR="007A13CB" w:rsidRDefault="007A13CB" w:rsidP="00AB5854"/>
    <w:p w14:paraId="3453A3D9" w14:textId="77777777" w:rsidR="007A13CB" w:rsidRDefault="007A13CB" w:rsidP="00AB5854"/>
    <w:p w14:paraId="2758A783" w14:textId="77777777" w:rsidR="007A13CB" w:rsidRDefault="007A13CB" w:rsidP="00AB5854"/>
    <w:p w14:paraId="3890C174" w14:textId="77777777" w:rsidR="007A13CB" w:rsidRDefault="007A13CB" w:rsidP="00AB5854"/>
    <w:p w14:paraId="380ED2A0" w14:textId="77777777" w:rsidR="007A13CB" w:rsidRDefault="007A13CB" w:rsidP="00AB5854"/>
    <w:p w14:paraId="10358E0E" w14:textId="77777777" w:rsidR="007A13CB" w:rsidRDefault="007A13CB" w:rsidP="00AB5854"/>
    <w:p w14:paraId="5798E0E3" w14:textId="77777777" w:rsidR="007A13CB" w:rsidRDefault="007A13CB" w:rsidP="00AB5854"/>
    <w:p w14:paraId="38BF56DD" w14:textId="77777777" w:rsidR="007A13CB" w:rsidRDefault="007A13CB" w:rsidP="00AB5854"/>
    <w:p w14:paraId="4944702D" w14:textId="77777777" w:rsidR="007A13CB" w:rsidRDefault="007A13CB" w:rsidP="00AB5854"/>
    <w:p w14:paraId="75BE3BA9" w14:textId="77777777" w:rsidR="007A13CB" w:rsidRDefault="007A13CB" w:rsidP="00AB5854"/>
    <w:p w14:paraId="0FCC0AA9" w14:textId="77777777" w:rsidR="007A13CB" w:rsidRDefault="007A13CB" w:rsidP="00AB5854"/>
    <w:p w14:paraId="20B6FF50" w14:textId="77777777" w:rsidR="007A13CB" w:rsidRDefault="007A13CB" w:rsidP="00AB5854"/>
    <w:p w14:paraId="27D74A8F" w14:textId="77777777" w:rsidR="007A13CB" w:rsidRDefault="007A13CB" w:rsidP="00AB5854"/>
    <w:p w14:paraId="7A57B4E7" w14:textId="77777777" w:rsidR="007A13CB" w:rsidRDefault="007A13CB" w:rsidP="00AB5854">
      <w:pPr>
        <w:rPr>
          <w:noProof/>
        </w:rPr>
      </w:pPr>
    </w:p>
    <w:p w14:paraId="397C9B1A" w14:textId="4655768D" w:rsidR="007A13CB" w:rsidRDefault="007A13CB" w:rsidP="00AB5854">
      <w:r>
        <w:rPr>
          <w:noProof/>
        </w:rPr>
        <w:drawing>
          <wp:anchor distT="0" distB="0" distL="114300" distR="114300" simplePos="0" relativeHeight="251663360" behindDoc="1" locked="0" layoutInCell="1" allowOverlap="1" wp14:anchorId="7D55567A" wp14:editId="57B1D1CB">
            <wp:simplePos x="0" y="0"/>
            <wp:positionH relativeFrom="margin">
              <wp:align>left</wp:align>
            </wp:positionH>
            <wp:positionV relativeFrom="paragraph">
              <wp:posOffset>47625</wp:posOffset>
            </wp:positionV>
            <wp:extent cx="5716279" cy="7400925"/>
            <wp:effectExtent l="0" t="0" r="0" b="0"/>
            <wp:wrapNone/>
            <wp:docPr id="3070885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36984"/>
                    <a:stretch/>
                  </pic:blipFill>
                  <pic:spPr bwMode="auto">
                    <a:xfrm>
                      <a:off x="0" y="0"/>
                      <a:ext cx="5716279" cy="7400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19F73B" w14:textId="77777777" w:rsidR="007A13CB" w:rsidRDefault="007A13CB" w:rsidP="00AB5854"/>
    <w:p w14:paraId="61AF1A1A" w14:textId="77777777" w:rsidR="007A13CB" w:rsidRDefault="007A13CB" w:rsidP="00AB5854"/>
    <w:p w14:paraId="4DCF7130" w14:textId="77777777" w:rsidR="007A13CB" w:rsidRDefault="007A13CB" w:rsidP="00AB5854"/>
    <w:p w14:paraId="78AFE911" w14:textId="77777777" w:rsidR="007A13CB" w:rsidRDefault="007A13CB" w:rsidP="00AB5854"/>
    <w:p w14:paraId="32DAD3F5" w14:textId="77777777" w:rsidR="007A13CB" w:rsidRDefault="007A13CB" w:rsidP="00AB5854"/>
    <w:p w14:paraId="3E61DF72" w14:textId="77777777" w:rsidR="007A13CB" w:rsidRDefault="007A13CB" w:rsidP="00AB5854"/>
    <w:p w14:paraId="0313E2FD" w14:textId="77777777" w:rsidR="007A13CB" w:rsidRDefault="007A13CB" w:rsidP="00AB5854"/>
    <w:p w14:paraId="36853FAA" w14:textId="77777777" w:rsidR="007A13CB" w:rsidRDefault="007A13CB" w:rsidP="00AB5854"/>
    <w:p w14:paraId="582FD57E" w14:textId="77777777" w:rsidR="007A13CB" w:rsidRDefault="007A13CB" w:rsidP="00AB5854"/>
    <w:p w14:paraId="275BA0C2" w14:textId="77777777" w:rsidR="007A13CB" w:rsidRDefault="007A13CB" w:rsidP="00AB5854"/>
    <w:p w14:paraId="19648B0A" w14:textId="77777777" w:rsidR="007A13CB" w:rsidRDefault="007A13CB" w:rsidP="00AB5854"/>
    <w:p w14:paraId="6B0271D8" w14:textId="77777777" w:rsidR="007A13CB" w:rsidRDefault="007A13CB" w:rsidP="00AB5854"/>
    <w:p w14:paraId="52F9D057" w14:textId="77777777" w:rsidR="007A13CB" w:rsidRDefault="007A13CB" w:rsidP="00AB5854"/>
    <w:p w14:paraId="0E566053" w14:textId="77777777" w:rsidR="007A13CB" w:rsidRDefault="007A13CB" w:rsidP="00AB5854"/>
    <w:p w14:paraId="55F0603C" w14:textId="77777777" w:rsidR="007A13CB" w:rsidRDefault="007A13CB" w:rsidP="00AB5854"/>
    <w:p w14:paraId="43E9B3BC" w14:textId="77777777" w:rsidR="007A13CB" w:rsidRDefault="007A13CB" w:rsidP="00AB5854"/>
    <w:p w14:paraId="7A39A110" w14:textId="77777777" w:rsidR="007A13CB" w:rsidRDefault="007A13CB" w:rsidP="00AB5854"/>
    <w:p w14:paraId="57200DA7" w14:textId="77777777" w:rsidR="007A13CB" w:rsidRDefault="007A13CB" w:rsidP="00AB5854"/>
    <w:p w14:paraId="5D69F070" w14:textId="77777777" w:rsidR="007A13CB" w:rsidRDefault="007A13CB" w:rsidP="00AB5854"/>
    <w:p w14:paraId="7C1A1682" w14:textId="77777777" w:rsidR="007A13CB" w:rsidRDefault="007A13CB" w:rsidP="00AB5854"/>
    <w:p w14:paraId="6646D2E0" w14:textId="77777777" w:rsidR="007A13CB" w:rsidRDefault="007A13CB" w:rsidP="00AB5854"/>
    <w:p w14:paraId="2444E779" w14:textId="77777777" w:rsidR="007A13CB" w:rsidRDefault="007A13CB" w:rsidP="00AB5854"/>
    <w:p w14:paraId="3CA6FC12" w14:textId="77777777" w:rsidR="007A13CB" w:rsidRDefault="007A13CB" w:rsidP="00AB5854"/>
    <w:p w14:paraId="2A5AC249" w14:textId="77777777" w:rsidR="007A13CB" w:rsidRDefault="007A13CB" w:rsidP="00AB5854"/>
    <w:p w14:paraId="77D8F5E3" w14:textId="77777777" w:rsidR="007A13CB" w:rsidRDefault="007A13CB" w:rsidP="00AB5854"/>
    <w:p w14:paraId="084E3463" w14:textId="77777777" w:rsidR="007A13CB" w:rsidRDefault="007A13CB" w:rsidP="00AB5854"/>
    <w:p w14:paraId="190B708B" w14:textId="77777777" w:rsidR="007A13CB" w:rsidRDefault="007A13CB" w:rsidP="00AB5854"/>
    <w:p w14:paraId="2CDE1BEC" w14:textId="56B8A3AA" w:rsidR="007A13CB" w:rsidRDefault="007A13CB" w:rsidP="00AB5854">
      <w:pPr>
        <w:rPr>
          <w:noProof/>
        </w:rPr>
      </w:pPr>
    </w:p>
    <w:p w14:paraId="1E28E535" w14:textId="21962CB4" w:rsidR="007A13CB" w:rsidRDefault="007A13CB" w:rsidP="00AB5854"/>
    <w:p w14:paraId="77AC976A" w14:textId="193DAB91" w:rsidR="007A13CB" w:rsidRDefault="007A13CB" w:rsidP="00AB5854">
      <w:r>
        <w:rPr>
          <w:noProof/>
        </w:rPr>
        <w:drawing>
          <wp:anchor distT="0" distB="0" distL="114300" distR="114300" simplePos="0" relativeHeight="251664384" behindDoc="1" locked="0" layoutInCell="1" allowOverlap="1" wp14:anchorId="528D2EC3" wp14:editId="6DEB99A9">
            <wp:simplePos x="0" y="0"/>
            <wp:positionH relativeFrom="margin">
              <wp:align>center</wp:align>
            </wp:positionH>
            <wp:positionV relativeFrom="paragraph">
              <wp:posOffset>238125</wp:posOffset>
            </wp:positionV>
            <wp:extent cx="6692246" cy="6276975"/>
            <wp:effectExtent l="0" t="0" r="0" b="0"/>
            <wp:wrapNone/>
            <wp:docPr id="18175369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r="32853"/>
                    <a:stretch/>
                  </pic:blipFill>
                  <pic:spPr bwMode="auto">
                    <a:xfrm>
                      <a:off x="0" y="0"/>
                      <a:ext cx="6692246" cy="6276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7A13CB" w:rsidSect="00B250B5">
      <w:footerReference w:type="default" r:id="rId17"/>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A2949" w14:textId="77777777" w:rsidR="00B250B5" w:rsidRDefault="00B250B5">
      <w:pPr>
        <w:spacing w:after="0" w:line="240" w:lineRule="auto"/>
      </w:pPr>
      <w:r>
        <w:separator/>
      </w:r>
    </w:p>
  </w:endnote>
  <w:endnote w:type="continuationSeparator" w:id="0">
    <w:p w14:paraId="532F2AFD" w14:textId="77777777" w:rsidR="00B250B5" w:rsidRDefault="00B25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Lato">
    <w:panose1 w:val="020F0502020204030203"/>
    <w:charset w:val="00"/>
    <w:family w:val="swiss"/>
    <w:pitch w:val="variable"/>
    <w:sig w:usb0="E10002FF" w:usb1="5000E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964975"/>
      <w:docPartObj>
        <w:docPartGallery w:val="Page Numbers (Bottom of Page)"/>
        <w:docPartUnique/>
      </w:docPartObj>
    </w:sdtPr>
    <w:sdtEndPr>
      <w:rPr>
        <w:noProof/>
      </w:rPr>
    </w:sdtEndPr>
    <w:sdtContent>
      <w:p w14:paraId="2E496BD1" w14:textId="77777777" w:rsidR="0013591F" w:rsidRDefault="000A0F9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1C467" w14:textId="77777777" w:rsidR="00B250B5" w:rsidRDefault="00B250B5">
      <w:pPr>
        <w:spacing w:after="0" w:line="240" w:lineRule="auto"/>
      </w:pPr>
      <w:r>
        <w:separator/>
      </w:r>
    </w:p>
  </w:footnote>
  <w:footnote w:type="continuationSeparator" w:id="0">
    <w:p w14:paraId="0076FCB8" w14:textId="77777777" w:rsidR="00B250B5" w:rsidRDefault="00B25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0A215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E8AC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A6857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5096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B6ADD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7C4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7864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2E7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982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91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5830921"/>
    <w:multiLevelType w:val="hybridMultilevel"/>
    <w:tmpl w:val="D4DEDF5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EE73DF2"/>
    <w:multiLevelType w:val="hybridMultilevel"/>
    <w:tmpl w:val="384C43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3B21FE"/>
    <w:multiLevelType w:val="hybridMultilevel"/>
    <w:tmpl w:val="7B2CE284"/>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49226B8"/>
    <w:multiLevelType w:val="hybridMultilevel"/>
    <w:tmpl w:val="339077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D300E0"/>
    <w:multiLevelType w:val="multilevel"/>
    <w:tmpl w:val="80BC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FC151C"/>
    <w:multiLevelType w:val="hybridMultilevel"/>
    <w:tmpl w:val="0E7026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9A52F2"/>
    <w:multiLevelType w:val="multilevel"/>
    <w:tmpl w:val="56F2101C"/>
    <w:lvl w:ilvl="0">
      <w:start w:val="1"/>
      <w:numFmt w:val="decimal"/>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lvlText w:val="%1.%2.%3.%4.%5"/>
      <w:lvlJc w:val="left"/>
      <w:pPr>
        <w:ind w:left="1008" w:hanging="1008"/>
      </w:pPr>
      <w:rPr>
        <w:rFonts w:hint="default"/>
        <w:color w:val="1CADE4" w:themeColor="accent1"/>
      </w:rPr>
    </w:lvl>
    <w:lvl w:ilvl="5">
      <w:start w:val="1"/>
      <w:numFmt w:val="decimal"/>
      <w:lvlText w:val="%1.%2.%3.%4.%5.%6"/>
      <w:lvlJc w:val="left"/>
      <w:pPr>
        <w:ind w:left="1152" w:hanging="1152"/>
      </w:pPr>
      <w:rPr>
        <w:rFonts w:hint="default"/>
        <w:color w:val="1CADE4" w:themeColor="accent1"/>
      </w:rPr>
    </w:lvl>
    <w:lvl w:ilvl="6">
      <w:start w:val="1"/>
      <w:numFmt w:val="decimal"/>
      <w:lvlText w:val="%1.%2.%3.%4.%5.%6.%7"/>
      <w:lvlJc w:val="left"/>
      <w:pPr>
        <w:ind w:left="1296" w:hanging="1296"/>
      </w:pPr>
      <w:rPr>
        <w:rFonts w:hint="default"/>
        <w:color w:val="1CADE4" w:themeColor="accent1"/>
      </w:rPr>
    </w:lvl>
    <w:lvl w:ilvl="7">
      <w:start w:val="1"/>
      <w:numFmt w:val="decimal"/>
      <w:lvlText w:val="%1.%2.%3.%4.%5.%6.%7.%8"/>
      <w:lvlJc w:val="left"/>
      <w:pPr>
        <w:ind w:left="1440" w:hanging="1440"/>
      </w:pPr>
      <w:rPr>
        <w:rFonts w:hint="default"/>
        <w:color w:val="1CADE4" w:themeColor="accent1"/>
      </w:rPr>
    </w:lvl>
    <w:lvl w:ilvl="8">
      <w:start w:val="1"/>
      <w:numFmt w:val="decimal"/>
      <w:lvlText w:val="%1.%2.%3.%4.%5.%6.%7.%8.%9"/>
      <w:lvlJc w:val="left"/>
      <w:pPr>
        <w:ind w:left="1584" w:hanging="1584"/>
      </w:pPr>
      <w:rPr>
        <w:rFonts w:hint="default"/>
        <w:color w:val="1CADE4" w:themeColor="accent1"/>
      </w:rPr>
    </w:lvl>
  </w:abstractNum>
  <w:abstractNum w:abstractNumId="18" w15:restartNumberingAfterBreak="0">
    <w:nsid w:val="4CFA5C3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EC805D1"/>
    <w:multiLevelType w:val="hybridMultilevel"/>
    <w:tmpl w:val="A4DAC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2F53D1"/>
    <w:multiLevelType w:val="hybridMultilevel"/>
    <w:tmpl w:val="95A69E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DA2CF1"/>
    <w:multiLevelType w:val="hybridMultilevel"/>
    <w:tmpl w:val="E090A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B226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A1D350F"/>
    <w:multiLevelType w:val="hybridMultilevel"/>
    <w:tmpl w:val="F94C7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3D4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1F6C5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9701252"/>
    <w:multiLevelType w:val="hybridMultilevel"/>
    <w:tmpl w:val="DDA6B4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16cid:durableId="1141658456">
    <w:abstractNumId w:val="21"/>
  </w:num>
  <w:num w:numId="2" w16cid:durableId="190804783">
    <w:abstractNumId w:val="17"/>
  </w:num>
  <w:num w:numId="3" w16cid:durableId="971521840">
    <w:abstractNumId w:val="17"/>
  </w:num>
  <w:num w:numId="4" w16cid:durableId="1769424664">
    <w:abstractNumId w:val="17"/>
  </w:num>
  <w:num w:numId="5" w16cid:durableId="278420459">
    <w:abstractNumId w:val="17"/>
  </w:num>
  <w:num w:numId="6" w16cid:durableId="1819304719">
    <w:abstractNumId w:val="17"/>
  </w:num>
  <w:num w:numId="7" w16cid:durableId="1862862717">
    <w:abstractNumId w:val="17"/>
  </w:num>
  <w:num w:numId="8" w16cid:durableId="174273676">
    <w:abstractNumId w:val="17"/>
  </w:num>
  <w:num w:numId="9" w16cid:durableId="1597325637">
    <w:abstractNumId w:val="17"/>
  </w:num>
  <w:num w:numId="10" w16cid:durableId="884096079">
    <w:abstractNumId w:val="17"/>
  </w:num>
  <w:num w:numId="11" w16cid:durableId="446195595">
    <w:abstractNumId w:val="17"/>
  </w:num>
  <w:num w:numId="12" w16cid:durableId="919213488">
    <w:abstractNumId w:val="17"/>
  </w:num>
  <w:num w:numId="13" w16cid:durableId="1218787501">
    <w:abstractNumId w:val="25"/>
  </w:num>
  <w:num w:numId="14" w16cid:durableId="560601042">
    <w:abstractNumId w:val="23"/>
  </w:num>
  <w:num w:numId="15" w16cid:durableId="1978603588">
    <w:abstractNumId w:val="26"/>
  </w:num>
  <w:num w:numId="16" w16cid:durableId="1681469051">
    <w:abstractNumId w:val="18"/>
  </w:num>
  <w:num w:numId="17" w16cid:durableId="1701977259">
    <w:abstractNumId w:val="9"/>
  </w:num>
  <w:num w:numId="18" w16cid:durableId="1550335030">
    <w:abstractNumId w:val="7"/>
  </w:num>
  <w:num w:numId="19" w16cid:durableId="1080566423">
    <w:abstractNumId w:val="6"/>
  </w:num>
  <w:num w:numId="20" w16cid:durableId="7223802">
    <w:abstractNumId w:val="5"/>
  </w:num>
  <w:num w:numId="21" w16cid:durableId="794955277">
    <w:abstractNumId w:val="4"/>
  </w:num>
  <w:num w:numId="22" w16cid:durableId="2094012131">
    <w:abstractNumId w:val="8"/>
  </w:num>
  <w:num w:numId="23" w16cid:durableId="105275539">
    <w:abstractNumId w:val="3"/>
  </w:num>
  <w:num w:numId="24" w16cid:durableId="2053918069">
    <w:abstractNumId w:val="2"/>
  </w:num>
  <w:num w:numId="25" w16cid:durableId="243686153">
    <w:abstractNumId w:val="1"/>
  </w:num>
  <w:num w:numId="26" w16cid:durableId="1443646915">
    <w:abstractNumId w:val="0"/>
  </w:num>
  <w:num w:numId="27" w16cid:durableId="1632707783">
    <w:abstractNumId w:val="15"/>
  </w:num>
  <w:num w:numId="28" w16cid:durableId="438070617">
    <w:abstractNumId w:val="19"/>
  </w:num>
  <w:num w:numId="29" w16cid:durableId="1359433494">
    <w:abstractNumId w:val="16"/>
  </w:num>
  <w:num w:numId="30" w16cid:durableId="1038746017">
    <w:abstractNumId w:val="14"/>
  </w:num>
  <w:num w:numId="31" w16cid:durableId="1821339942">
    <w:abstractNumId w:val="12"/>
  </w:num>
  <w:num w:numId="32" w16cid:durableId="1024944928">
    <w:abstractNumId w:val="27"/>
  </w:num>
  <w:num w:numId="33" w16cid:durableId="1032073175">
    <w:abstractNumId w:val="10"/>
  </w:num>
  <w:num w:numId="34" w16cid:durableId="73358766">
    <w:abstractNumId w:val="10"/>
  </w:num>
  <w:num w:numId="35" w16cid:durableId="721514125">
    <w:abstractNumId w:val="10"/>
  </w:num>
  <w:num w:numId="36" w16cid:durableId="1691487290">
    <w:abstractNumId w:val="10"/>
  </w:num>
  <w:num w:numId="37" w16cid:durableId="801464691">
    <w:abstractNumId w:val="10"/>
  </w:num>
  <w:num w:numId="38" w16cid:durableId="1090078581">
    <w:abstractNumId w:val="10"/>
  </w:num>
  <w:num w:numId="39" w16cid:durableId="288126328">
    <w:abstractNumId w:val="10"/>
  </w:num>
  <w:num w:numId="40" w16cid:durableId="1363899541">
    <w:abstractNumId w:val="10"/>
  </w:num>
  <w:num w:numId="41" w16cid:durableId="1365251764">
    <w:abstractNumId w:val="10"/>
  </w:num>
  <w:num w:numId="42" w16cid:durableId="612784533">
    <w:abstractNumId w:val="10"/>
  </w:num>
  <w:num w:numId="43" w16cid:durableId="1418669094">
    <w:abstractNumId w:val="24"/>
  </w:num>
  <w:num w:numId="44" w16cid:durableId="1444493315">
    <w:abstractNumId w:val="11"/>
  </w:num>
  <w:num w:numId="45" w16cid:durableId="1814831099">
    <w:abstractNumId w:val="13"/>
  </w:num>
  <w:num w:numId="46" w16cid:durableId="511527352">
    <w:abstractNumId w:val="20"/>
  </w:num>
  <w:num w:numId="47" w16cid:durableId="214272329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854"/>
    <w:rsid w:val="0000590A"/>
    <w:rsid w:val="00084F97"/>
    <w:rsid w:val="000A0F9B"/>
    <w:rsid w:val="00123E1E"/>
    <w:rsid w:val="0013591F"/>
    <w:rsid w:val="001B512F"/>
    <w:rsid w:val="001D4175"/>
    <w:rsid w:val="0020301C"/>
    <w:rsid w:val="00216BF8"/>
    <w:rsid w:val="0024640E"/>
    <w:rsid w:val="002C1B16"/>
    <w:rsid w:val="00305C35"/>
    <w:rsid w:val="003251A2"/>
    <w:rsid w:val="00352FC7"/>
    <w:rsid w:val="003702AB"/>
    <w:rsid w:val="003D7937"/>
    <w:rsid w:val="003E5133"/>
    <w:rsid w:val="004162C1"/>
    <w:rsid w:val="0049218E"/>
    <w:rsid w:val="00596092"/>
    <w:rsid w:val="006B6B1F"/>
    <w:rsid w:val="00771F16"/>
    <w:rsid w:val="0078294C"/>
    <w:rsid w:val="007913B7"/>
    <w:rsid w:val="007972B7"/>
    <w:rsid w:val="007A13CB"/>
    <w:rsid w:val="007E1F35"/>
    <w:rsid w:val="008A0346"/>
    <w:rsid w:val="008B6008"/>
    <w:rsid w:val="00971DEC"/>
    <w:rsid w:val="009B1890"/>
    <w:rsid w:val="00A215A0"/>
    <w:rsid w:val="00AB20D2"/>
    <w:rsid w:val="00AB5854"/>
    <w:rsid w:val="00AD5BF5"/>
    <w:rsid w:val="00B250B5"/>
    <w:rsid w:val="00B64B70"/>
    <w:rsid w:val="00B66857"/>
    <w:rsid w:val="00BA3B94"/>
    <w:rsid w:val="00C07BE9"/>
    <w:rsid w:val="00CB3B98"/>
    <w:rsid w:val="00CD4816"/>
    <w:rsid w:val="00CE0AB4"/>
    <w:rsid w:val="00D72F0F"/>
    <w:rsid w:val="00DA33BE"/>
    <w:rsid w:val="00E577DD"/>
    <w:rsid w:val="00F9577D"/>
    <w:rsid w:val="00FD1E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A214A"/>
  <w15:chartTrackingRefBased/>
  <w15:docId w15:val="{4C97CD01-9CCE-4BFA-86B6-0327261E2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90A"/>
  </w:style>
  <w:style w:type="paragraph" w:styleId="Heading1">
    <w:name w:val="heading 1"/>
    <w:basedOn w:val="Normal"/>
    <w:next w:val="Normal"/>
    <w:link w:val="Heading1Char"/>
    <w:uiPriority w:val="9"/>
    <w:qFormat/>
    <w:rsid w:val="0000590A"/>
    <w:pPr>
      <w:keepNext/>
      <w:keepLines/>
      <w:numPr>
        <w:numId w:val="4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0590A"/>
    <w:pPr>
      <w:keepNext/>
      <w:keepLines/>
      <w:numPr>
        <w:ilvl w:val="1"/>
        <w:numId w:val="4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0590A"/>
    <w:pPr>
      <w:keepNext/>
      <w:keepLines/>
      <w:numPr>
        <w:ilvl w:val="2"/>
        <w:numId w:val="4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0590A"/>
    <w:pPr>
      <w:keepNext/>
      <w:keepLines/>
      <w:numPr>
        <w:ilvl w:val="3"/>
        <w:numId w:val="4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0590A"/>
    <w:pPr>
      <w:keepNext/>
      <w:keepLines/>
      <w:numPr>
        <w:ilvl w:val="4"/>
        <w:numId w:val="42"/>
      </w:numPr>
      <w:spacing w:before="200" w:after="0"/>
      <w:outlineLvl w:val="4"/>
    </w:pPr>
    <w:rPr>
      <w:rFonts w:asciiTheme="majorHAnsi" w:eastAsiaTheme="majorEastAsia" w:hAnsiTheme="majorHAnsi" w:cstheme="majorBidi"/>
      <w:color w:val="264356" w:themeColor="text2" w:themeShade="BF"/>
    </w:rPr>
  </w:style>
  <w:style w:type="paragraph" w:styleId="Heading6">
    <w:name w:val="heading 6"/>
    <w:basedOn w:val="Normal"/>
    <w:next w:val="Normal"/>
    <w:link w:val="Heading6Char"/>
    <w:uiPriority w:val="9"/>
    <w:semiHidden/>
    <w:unhideWhenUsed/>
    <w:qFormat/>
    <w:rsid w:val="0000590A"/>
    <w:pPr>
      <w:keepNext/>
      <w:keepLines/>
      <w:numPr>
        <w:ilvl w:val="5"/>
        <w:numId w:val="42"/>
      </w:numPr>
      <w:spacing w:before="200" w:after="0"/>
      <w:outlineLvl w:val="5"/>
    </w:pPr>
    <w:rPr>
      <w:rFonts w:asciiTheme="majorHAnsi" w:eastAsiaTheme="majorEastAsia" w:hAnsiTheme="majorHAnsi" w:cstheme="majorBidi"/>
      <w:i/>
      <w:iCs/>
      <w:color w:val="264356" w:themeColor="text2" w:themeShade="BF"/>
    </w:rPr>
  </w:style>
  <w:style w:type="paragraph" w:styleId="Heading7">
    <w:name w:val="heading 7"/>
    <w:basedOn w:val="Normal"/>
    <w:next w:val="Normal"/>
    <w:link w:val="Heading7Char"/>
    <w:uiPriority w:val="9"/>
    <w:semiHidden/>
    <w:unhideWhenUsed/>
    <w:qFormat/>
    <w:rsid w:val="0000590A"/>
    <w:pPr>
      <w:keepNext/>
      <w:keepLines/>
      <w:numPr>
        <w:ilvl w:val="6"/>
        <w:numId w:val="4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590A"/>
    <w:pPr>
      <w:keepNext/>
      <w:keepLines/>
      <w:numPr>
        <w:ilvl w:val="7"/>
        <w:numId w:val="4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590A"/>
    <w:pPr>
      <w:keepNext/>
      <w:keepLines/>
      <w:numPr>
        <w:ilvl w:val="8"/>
        <w:numId w:val="4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90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0590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0590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0590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0590A"/>
    <w:rPr>
      <w:rFonts w:asciiTheme="majorHAnsi" w:eastAsiaTheme="majorEastAsia" w:hAnsiTheme="majorHAnsi" w:cstheme="majorBidi"/>
      <w:color w:val="264356" w:themeColor="text2" w:themeShade="BF"/>
    </w:rPr>
  </w:style>
  <w:style w:type="character" w:customStyle="1" w:styleId="Heading6Char">
    <w:name w:val="Heading 6 Char"/>
    <w:basedOn w:val="DefaultParagraphFont"/>
    <w:link w:val="Heading6"/>
    <w:uiPriority w:val="9"/>
    <w:semiHidden/>
    <w:rsid w:val="0000590A"/>
    <w:rPr>
      <w:rFonts w:asciiTheme="majorHAnsi" w:eastAsiaTheme="majorEastAsia" w:hAnsiTheme="majorHAnsi" w:cstheme="majorBidi"/>
      <w:i/>
      <w:iCs/>
      <w:color w:val="264356" w:themeColor="text2" w:themeShade="BF"/>
    </w:rPr>
  </w:style>
  <w:style w:type="character" w:customStyle="1" w:styleId="Heading7Char">
    <w:name w:val="Heading 7 Char"/>
    <w:basedOn w:val="DefaultParagraphFont"/>
    <w:link w:val="Heading7"/>
    <w:uiPriority w:val="9"/>
    <w:semiHidden/>
    <w:rsid w:val="0000590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590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590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059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0590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00590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0590A"/>
    <w:rPr>
      <w:color w:val="5A5A5A" w:themeColor="text1" w:themeTint="A5"/>
      <w:spacing w:val="10"/>
    </w:rPr>
  </w:style>
  <w:style w:type="character" w:styleId="IntenseEmphasis">
    <w:name w:val="Intense Emphasis"/>
    <w:basedOn w:val="DefaultParagraphFont"/>
    <w:uiPriority w:val="21"/>
    <w:qFormat/>
    <w:rsid w:val="0000590A"/>
    <w:rPr>
      <w:b/>
      <w:bCs/>
      <w:i/>
      <w:iCs/>
      <w:caps/>
    </w:rPr>
  </w:style>
  <w:style w:type="paragraph" w:styleId="IntenseQuote">
    <w:name w:val="Intense Quote"/>
    <w:basedOn w:val="Normal"/>
    <w:next w:val="Normal"/>
    <w:link w:val="IntenseQuoteChar"/>
    <w:uiPriority w:val="30"/>
    <w:qFormat/>
    <w:rsid w:val="000059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0590A"/>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00590A"/>
    <w:rPr>
      <w:b/>
      <w:bCs/>
      <w:smallCaps/>
      <w:u w:val="single"/>
    </w:rPr>
  </w:style>
  <w:style w:type="paragraph" w:styleId="Caption">
    <w:name w:val="caption"/>
    <w:basedOn w:val="Normal"/>
    <w:next w:val="Normal"/>
    <w:uiPriority w:val="35"/>
    <w:semiHidden/>
    <w:unhideWhenUsed/>
    <w:qFormat/>
    <w:rsid w:val="0000590A"/>
    <w:pPr>
      <w:spacing w:after="200" w:line="240" w:lineRule="auto"/>
    </w:pPr>
    <w:rPr>
      <w:i/>
      <w:iCs/>
      <w:color w:val="335B74" w:themeColor="text2"/>
      <w:sz w:val="18"/>
      <w:szCs w:val="18"/>
    </w:rPr>
  </w:style>
  <w:style w:type="paragraph" w:styleId="TOCHeading">
    <w:name w:val="TOC Heading"/>
    <w:basedOn w:val="Heading1"/>
    <w:next w:val="Normal"/>
    <w:uiPriority w:val="39"/>
    <w:semiHidden/>
    <w:unhideWhenUsed/>
    <w:qFormat/>
    <w:rsid w:val="0000590A"/>
    <w:pPr>
      <w:outlineLvl w:val="9"/>
    </w:pPr>
  </w:style>
  <w:style w:type="paragraph" w:styleId="BalloonText">
    <w:name w:val="Balloon Text"/>
    <w:basedOn w:val="Normal"/>
    <w:link w:val="BalloonTextChar"/>
    <w:uiPriority w:val="99"/>
    <w:semiHidden/>
    <w:unhideWhenUsed/>
    <w:rsid w:val="00B6685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66857"/>
    <w:rPr>
      <w:rFonts w:ascii="Segoe UI" w:hAnsi="Segoe UI" w:cs="Segoe UI"/>
      <w:szCs w:val="18"/>
    </w:rPr>
  </w:style>
  <w:style w:type="paragraph" w:styleId="BodyText3">
    <w:name w:val="Body Text 3"/>
    <w:basedOn w:val="Normal"/>
    <w:link w:val="BodyText3Char"/>
    <w:uiPriority w:val="99"/>
    <w:semiHidden/>
    <w:unhideWhenUsed/>
    <w:rsid w:val="00B66857"/>
    <w:pPr>
      <w:spacing w:after="120"/>
    </w:pPr>
    <w:rPr>
      <w:szCs w:val="16"/>
    </w:rPr>
  </w:style>
  <w:style w:type="character" w:customStyle="1" w:styleId="BodyText3Char">
    <w:name w:val="Body Text 3 Char"/>
    <w:basedOn w:val="DefaultParagraphFont"/>
    <w:link w:val="BodyText3"/>
    <w:uiPriority w:val="99"/>
    <w:semiHidden/>
    <w:rsid w:val="00B66857"/>
    <w:rPr>
      <w:szCs w:val="16"/>
    </w:rPr>
  </w:style>
  <w:style w:type="paragraph" w:styleId="BodyTextIndent3">
    <w:name w:val="Body Text Indent 3"/>
    <w:basedOn w:val="Normal"/>
    <w:link w:val="BodyTextIndent3Char"/>
    <w:uiPriority w:val="99"/>
    <w:semiHidden/>
    <w:unhideWhenUsed/>
    <w:rsid w:val="00B66857"/>
    <w:pPr>
      <w:spacing w:after="120"/>
      <w:ind w:left="360"/>
    </w:pPr>
    <w:rPr>
      <w:szCs w:val="16"/>
    </w:rPr>
  </w:style>
  <w:style w:type="character" w:customStyle="1" w:styleId="BodyTextIndent3Char">
    <w:name w:val="Body Text Indent 3 Char"/>
    <w:basedOn w:val="DefaultParagraphFont"/>
    <w:link w:val="BodyTextIndent3"/>
    <w:uiPriority w:val="99"/>
    <w:semiHidden/>
    <w:rsid w:val="00B66857"/>
    <w:rPr>
      <w:szCs w:val="16"/>
    </w:rPr>
  </w:style>
  <w:style w:type="character" w:styleId="CommentReference">
    <w:name w:val="annotation reference"/>
    <w:basedOn w:val="DefaultParagraphFont"/>
    <w:uiPriority w:val="99"/>
    <w:semiHidden/>
    <w:unhideWhenUsed/>
    <w:rsid w:val="00B66857"/>
    <w:rPr>
      <w:sz w:val="22"/>
      <w:szCs w:val="16"/>
    </w:rPr>
  </w:style>
  <w:style w:type="paragraph" w:styleId="CommentText">
    <w:name w:val="annotation text"/>
    <w:basedOn w:val="Normal"/>
    <w:link w:val="CommentTextChar"/>
    <w:uiPriority w:val="99"/>
    <w:semiHidden/>
    <w:unhideWhenUsed/>
    <w:rsid w:val="00B66857"/>
    <w:pPr>
      <w:spacing w:line="240" w:lineRule="auto"/>
    </w:pPr>
    <w:rPr>
      <w:szCs w:val="20"/>
    </w:rPr>
  </w:style>
  <w:style w:type="character" w:customStyle="1" w:styleId="CommentTextChar">
    <w:name w:val="Comment Text Char"/>
    <w:basedOn w:val="DefaultParagraphFont"/>
    <w:link w:val="CommentText"/>
    <w:uiPriority w:val="99"/>
    <w:semiHidden/>
    <w:rsid w:val="00B66857"/>
    <w:rPr>
      <w:szCs w:val="20"/>
    </w:rPr>
  </w:style>
  <w:style w:type="paragraph" w:styleId="CommentSubject">
    <w:name w:val="annotation subject"/>
    <w:basedOn w:val="CommentText"/>
    <w:next w:val="CommentText"/>
    <w:link w:val="CommentSubjectChar"/>
    <w:uiPriority w:val="99"/>
    <w:semiHidden/>
    <w:unhideWhenUsed/>
    <w:rsid w:val="00B66857"/>
    <w:rPr>
      <w:b/>
      <w:bCs/>
    </w:rPr>
  </w:style>
  <w:style w:type="character" w:customStyle="1" w:styleId="CommentSubjectChar">
    <w:name w:val="Comment Subject Char"/>
    <w:basedOn w:val="CommentTextChar"/>
    <w:link w:val="CommentSubject"/>
    <w:uiPriority w:val="99"/>
    <w:semiHidden/>
    <w:rsid w:val="00B66857"/>
    <w:rPr>
      <w:b/>
      <w:bCs/>
      <w:szCs w:val="20"/>
    </w:rPr>
  </w:style>
  <w:style w:type="paragraph" w:styleId="DocumentMap">
    <w:name w:val="Document Map"/>
    <w:basedOn w:val="Normal"/>
    <w:link w:val="DocumentMapChar"/>
    <w:uiPriority w:val="99"/>
    <w:semiHidden/>
    <w:unhideWhenUsed/>
    <w:rsid w:val="00B66857"/>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66857"/>
    <w:rPr>
      <w:rFonts w:ascii="Segoe UI" w:hAnsi="Segoe UI" w:cs="Segoe UI"/>
      <w:szCs w:val="16"/>
    </w:rPr>
  </w:style>
  <w:style w:type="paragraph" w:styleId="EndnoteText">
    <w:name w:val="endnote text"/>
    <w:basedOn w:val="Normal"/>
    <w:link w:val="EndnoteTextChar"/>
    <w:uiPriority w:val="99"/>
    <w:semiHidden/>
    <w:unhideWhenUsed/>
    <w:rsid w:val="00B66857"/>
    <w:pPr>
      <w:spacing w:after="0" w:line="240" w:lineRule="auto"/>
    </w:pPr>
    <w:rPr>
      <w:szCs w:val="20"/>
    </w:rPr>
  </w:style>
  <w:style w:type="character" w:customStyle="1" w:styleId="EndnoteTextChar">
    <w:name w:val="Endnote Text Char"/>
    <w:basedOn w:val="DefaultParagraphFont"/>
    <w:link w:val="EndnoteText"/>
    <w:uiPriority w:val="99"/>
    <w:semiHidden/>
    <w:rsid w:val="00B66857"/>
    <w:rPr>
      <w:szCs w:val="20"/>
    </w:rPr>
  </w:style>
  <w:style w:type="paragraph" w:styleId="EnvelopeReturn">
    <w:name w:val="envelope return"/>
    <w:basedOn w:val="Normal"/>
    <w:uiPriority w:val="99"/>
    <w:semiHidden/>
    <w:unhideWhenUsed/>
    <w:rsid w:val="00B66857"/>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66857"/>
    <w:pPr>
      <w:spacing w:after="0" w:line="240" w:lineRule="auto"/>
    </w:pPr>
    <w:rPr>
      <w:szCs w:val="20"/>
    </w:rPr>
  </w:style>
  <w:style w:type="character" w:customStyle="1" w:styleId="FootnoteTextChar">
    <w:name w:val="Footnote Text Char"/>
    <w:basedOn w:val="DefaultParagraphFont"/>
    <w:link w:val="FootnoteText"/>
    <w:uiPriority w:val="99"/>
    <w:semiHidden/>
    <w:rsid w:val="00B66857"/>
    <w:rPr>
      <w:szCs w:val="20"/>
    </w:rPr>
  </w:style>
  <w:style w:type="character" w:styleId="HTMLCode">
    <w:name w:val="HTML Code"/>
    <w:basedOn w:val="DefaultParagraphFont"/>
    <w:uiPriority w:val="99"/>
    <w:semiHidden/>
    <w:unhideWhenUsed/>
    <w:rsid w:val="00B66857"/>
    <w:rPr>
      <w:rFonts w:ascii="Consolas" w:hAnsi="Consolas"/>
      <w:sz w:val="22"/>
      <w:szCs w:val="20"/>
    </w:rPr>
  </w:style>
  <w:style w:type="character" w:styleId="HTMLKeyboard">
    <w:name w:val="HTML Keyboard"/>
    <w:basedOn w:val="DefaultParagraphFont"/>
    <w:uiPriority w:val="99"/>
    <w:semiHidden/>
    <w:unhideWhenUsed/>
    <w:rsid w:val="00B66857"/>
    <w:rPr>
      <w:rFonts w:ascii="Consolas" w:hAnsi="Consolas"/>
      <w:sz w:val="22"/>
      <w:szCs w:val="20"/>
    </w:rPr>
  </w:style>
  <w:style w:type="paragraph" w:styleId="HTMLPreformatted">
    <w:name w:val="HTML Preformatted"/>
    <w:basedOn w:val="Normal"/>
    <w:link w:val="HTMLPreformattedChar"/>
    <w:uiPriority w:val="99"/>
    <w:semiHidden/>
    <w:unhideWhenUsed/>
    <w:rsid w:val="00B66857"/>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66857"/>
    <w:rPr>
      <w:rFonts w:ascii="Consolas" w:hAnsi="Consolas"/>
      <w:szCs w:val="20"/>
    </w:rPr>
  </w:style>
  <w:style w:type="character" w:styleId="HTMLTypewriter">
    <w:name w:val="HTML Typewriter"/>
    <w:basedOn w:val="DefaultParagraphFont"/>
    <w:uiPriority w:val="99"/>
    <w:semiHidden/>
    <w:unhideWhenUsed/>
    <w:rsid w:val="00B66857"/>
    <w:rPr>
      <w:rFonts w:ascii="Consolas" w:hAnsi="Consolas"/>
      <w:sz w:val="22"/>
      <w:szCs w:val="20"/>
    </w:rPr>
  </w:style>
  <w:style w:type="paragraph" w:styleId="MacroText">
    <w:name w:val="macro"/>
    <w:link w:val="MacroTextChar"/>
    <w:uiPriority w:val="99"/>
    <w:semiHidden/>
    <w:unhideWhenUsed/>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66857"/>
    <w:rPr>
      <w:rFonts w:ascii="Consolas" w:hAnsi="Consolas"/>
      <w:szCs w:val="20"/>
    </w:rPr>
  </w:style>
  <w:style w:type="paragraph" w:styleId="PlainText">
    <w:name w:val="Plain Text"/>
    <w:basedOn w:val="Normal"/>
    <w:link w:val="PlainTextChar"/>
    <w:uiPriority w:val="99"/>
    <w:semiHidden/>
    <w:unhideWhenUsed/>
    <w:rsid w:val="00B66857"/>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66857"/>
    <w:rPr>
      <w:rFonts w:ascii="Consolas" w:hAnsi="Consolas"/>
      <w:szCs w:val="21"/>
    </w:rPr>
  </w:style>
  <w:style w:type="paragraph" w:styleId="BlockText">
    <w:name w:val="Block Text"/>
    <w:basedOn w:val="Normal"/>
    <w:uiPriority w:val="99"/>
    <w:semiHidden/>
    <w:unhideWhenUsed/>
    <w:rsid w:val="00216BF8"/>
    <w:pPr>
      <w:pBdr>
        <w:top w:val="single" w:sz="2" w:space="10" w:color="0D5672" w:themeColor="accent1" w:themeShade="80" w:shadow="1"/>
        <w:left w:val="single" w:sz="2" w:space="10" w:color="0D5672" w:themeColor="accent1" w:themeShade="80" w:shadow="1"/>
        <w:bottom w:val="single" w:sz="2" w:space="10" w:color="0D5672" w:themeColor="accent1" w:themeShade="80" w:shadow="1"/>
        <w:right w:val="single" w:sz="2" w:space="10" w:color="0D5672" w:themeColor="accent1" w:themeShade="80" w:shadow="1"/>
      </w:pBdr>
      <w:ind w:left="1152" w:right="1152"/>
    </w:pPr>
    <w:rPr>
      <w:i/>
      <w:iCs/>
      <w:color w:val="0D5672" w:themeColor="accent1" w:themeShade="80"/>
    </w:rPr>
  </w:style>
  <w:style w:type="character" w:styleId="FollowedHyperlink">
    <w:name w:val="FollowedHyperlink"/>
    <w:basedOn w:val="DefaultParagraphFont"/>
    <w:uiPriority w:val="99"/>
    <w:semiHidden/>
    <w:unhideWhenUsed/>
    <w:rsid w:val="00971DEC"/>
    <w:rPr>
      <w:color w:val="215D4B" w:themeColor="accent4" w:themeShade="80"/>
      <w:u w:val="single"/>
    </w:rPr>
  </w:style>
  <w:style w:type="character" w:styleId="Hyperlink">
    <w:name w:val="Hyperlink"/>
    <w:basedOn w:val="DefaultParagraphFont"/>
    <w:uiPriority w:val="99"/>
    <w:unhideWhenUsed/>
    <w:rsid w:val="00B66857"/>
    <w:rPr>
      <w:color w:val="2E653E" w:themeColor="accent5" w:themeShade="BF"/>
      <w:u w:val="single"/>
    </w:rPr>
  </w:style>
  <w:style w:type="character" w:styleId="PlaceholderText">
    <w:name w:val="Placeholder Text"/>
    <w:basedOn w:val="DefaultParagraphFont"/>
    <w:uiPriority w:val="99"/>
    <w:semiHidden/>
    <w:rsid w:val="00B66857"/>
    <w:rPr>
      <w:color w:val="595959" w:themeColor="text1" w:themeTint="A6"/>
    </w:rPr>
  </w:style>
  <w:style w:type="paragraph" w:styleId="Header">
    <w:name w:val="header"/>
    <w:basedOn w:val="Normal"/>
    <w:link w:val="HeaderChar"/>
    <w:uiPriority w:val="99"/>
    <w:unhideWhenUsed/>
    <w:rsid w:val="008B6008"/>
    <w:pPr>
      <w:spacing w:after="0" w:line="240" w:lineRule="auto"/>
    </w:pPr>
  </w:style>
  <w:style w:type="character" w:customStyle="1" w:styleId="HeaderChar">
    <w:name w:val="Header Char"/>
    <w:basedOn w:val="DefaultParagraphFont"/>
    <w:link w:val="Header"/>
    <w:uiPriority w:val="99"/>
    <w:rsid w:val="008B6008"/>
  </w:style>
  <w:style w:type="paragraph" w:styleId="Footer">
    <w:name w:val="footer"/>
    <w:basedOn w:val="Normal"/>
    <w:link w:val="FooterChar"/>
    <w:uiPriority w:val="99"/>
    <w:unhideWhenUsed/>
    <w:rsid w:val="008B6008"/>
    <w:pPr>
      <w:spacing w:after="0" w:line="240" w:lineRule="auto"/>
    </w:pPr>
  </w:style>
  <w:style w:type="character" w:customStyle="1" w:styleId="FooterChar">
    <w:name w:val="Footer Char"/>
    <w:basedOn w:val="DefaultParagraphFont"/>
    <w:link w:val="Footer"/>
    <w:uiPriority w:val="99"/>
    <w:rsid w:val="008B6008"/>
  </w:style>
  <w:style w:type="character" w:customStyle="1" w:styleId="ellipsible">
    <w:name w:val="ellipsible"/>
    <w:basedOn w:val="DefaultParagraphFont"/>
    <w:rsid w:val="00AB5854"/>
  </w:style>
  <w:style w:type="paragraph" w:styleId="ListParagraph">
    <w:name w:val="List Paragraph"/>
    <w:basedOn w:val="Normal"/>
    <w:uiPriority w:val="34"/>
    <w:qFormat/>
    <w:rsid w:val="00AD5BF5"/>
    <w:pPr>
      <w:ind w:left="720"/>
      <w:contextualSpacing/>
    </w:pPr>
  </w:style>
  <w:style w:type="character" w:styleId="UnresolvedMention">
    <w:name w:val="Unresolved Mention"/>
    <w:basedOn w:val="DefaultParagraphFont"/>
    <w:uiPriority w:val="99"/>
    <w:semiHidden/>
    <w:unhideWhenUsed/>
    <w:rsid w:val="00A215A0"/>
    <w:rPr>
      <w:color w:val="605E5C"/>
      <w:shd w:val="clear" w:color="auto" w:fill="E1DFDD"/>
    </w:rPr>
  </w:style>
  <w:style w:type="character" w:styleId="Strong">
    <w:name w:val="Strong"/>
    <w:basedOn w:val="DefaultParagraphFont"/>
    <w:uiPriority w:val="22"/>
    <w:qFormat/>
    <w:rsid w:val="0000590A"/>
    <w:rPr>
      <w:b/>
      <w:bCs/>
      <w:color w:val="000000" w:themeColor="text1"/>
    </w:rPr>
  </w:style>
  <w:style w:type="character" w:styleId="Emphasis">
    <w:name w:val="Emphasis"/>
    <w:basedOn w:val="DefaultParagraphFont"/>
    <w:uiPriority w:val="20"/>
    <w:qFormat/>
    <w:rsid w:val="0000590A"/>
    <w:rPr>
      <w:i/>
      <w:iCs/>
      <w:color w:val="auto"/>
    </w:rPr>
  </w:style>
  <w:style w:type="paragraph" w:styleId="NoSpacing">
    <w:name w:val="No Spacing"/>
    <w:uiPriority w:val="1"/>
    <w:qFormat/>
    <w:rsid w:val="0000590A"/>
    <w:pPr>
      <w:spacing w:after="0" w:line="240" w:lineRule="auto"/>
    </w:pPr>
  </w:style>
  <w:style w:type="paragraph" w:styleId="Quote">
    <w:name w:val="Quote"/>
    <w:basedOn w:val="Normal"/>
    <w:next w:val="Normal"/>
    <w:link w:val="QuoteChar"/>
    <w:uiPriority w:val="29"/>
    <w:qFormat/>
    <w:rsid w:val="0000590A"/>
    <w:pPr>
      <w:spacing w:before="160"/>
      <w:ind w:left="720" w:right="720"/>
    </w:pPr>
    <w:rPr>
      <w:i/>
      <w:iCs/>
      <w:color w:val="000000" w:themeColor="text1"/>
    </w:rPr>
  </w:style>
  <w:style w:type="character" w:customStyle="1" w:styleId="QuoteChar">
    <w:name w:val="Quote Char"/>
    <w:basedOn w:val="DefaultParagraphFont"/>
    <w:link w:val="Quote"/>
    <w:uiPriority w:val="29"/>
    <w:rsid w:val="0000590A"/>
    <w:rPr>
      <w:i/>
      <w:iCs/>
      <w:color w:val="000000" w:themeColor="text1"/>
    </w:rPr>
  </w:style>
  <w:style w:type="character" w:styleId="SubtleEmphasis">
    <w:name w:val="Subtle Emphasis"/>
    <w:basedOn w:val="DefaultParagraphFont"/>
    <w:uiPriority w:val="19"/>
    <w:qFormat/>
    <w:rsid w:val="0000590A"/>
    <w:rPr>
      <w:i/>
      <w:iCs/>
      <w:color w:val="404040" w:themeColor="text1" w:themeTint="BF"/>
    </w:rPr>
  </w:style>
  <w:style w:type="character" w:styleId="SubtleReference">
    <w:name w:val="Subtle Reference"/>
    <w:basedOn w:val="DefaultParagraphFont"/>
    <w:uiPriority w:val="31"/>
    <w:qFormat/>
    <w:rsid w:val="0000590A"/>
    <w:rPr>
      <w:smallCaps/>
      <w:color w:val="404040" w:themeColor="text1" w:themeTint="BF"/>
      <w:u w:val="single" w:color="7F7F7F" w:themeColor="text1" w:themeTint="80"/>
    </w:rPr>
  </w:style>
  <w:style w:type="character" w:styleId="BookTitle">
    <w:name w:val="Book Title"/>
    <w:basedOn w:val="DefaultParagraphFont"/>
    <w:uiPriority w:val="33"/>
    <w:qFormat/>
    <w:rsid w:val="0000590A"/>
    <w:rPr>
      <w:b w:val="0"/>
      <w:bCs w:val="0"/>
      <w:smallCaps/>
      <w:spacing w:val="5"/>
    </w:rPr>
  </w:style>
  <w:style w:type="table" w:styleId="TableGrid">
    <w:name w:val="Table Grid"/>
    <w:basedOn w:val="TableNormal"/>
    <w:uiPriority w:val="39"/>
    <w:rsid w:val="00370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702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698262">
      <w:bodyDiv w:val="1"/>
      <w:marLeft w:val="0"/>
      <w:marRight w:val="0"/>
      <w:marTop w:val="0"/>
      <w:marBottom w:val="0"/>
      <w:divBdr>
        <w:top w:val="none" w:sz="0" w:space="0" w:color="auto"/>
        <w:left w:val="none" w:sz="0" w:space="0" w:color="auto"/>
        <w:bottom w:val="none" w:sz="0" w:space="0" w:color="auto"/>
        <w:right w:val="none" w:sz="0" w:space="0" w:color="auto"/>
      </w:divBdr>
    </w:div>
    <w:div w:id="603271654">
      <w:bodyDiv w:val="1"/>
      <w:marLeft w:val="0"/>
      <w:marRight w:val="0"/>
      <w:marTop w:val="0"/>
      <w:marBottom w:val="0"/>
      <w:divBdr>
        <w:top w:val="none" w:sz="0" w:space="0" w:color="auto"/>
        <w:left w:val="none" w:sz="0" w:space="0" w:color="auto"/>
        <w:bottom w:val="none" w:sz="0" w:space="0" w:color="auto"/>
        <w:right w:val="none" w:sz="0" w:space="0" w:color="auto"/>
      </w:divBdr>
      <w:divsChild>
        <w:div w:id="21981486">
          <w:marLeft w:val="0"/>
          <w:marRight w:val="0"/>
          <w:marTop w:val="0"/>
          <w:marBottom w:val="0"/>
          <w:divBdr>
            <w:top w:val="none" w:sz="0" w:space="0" w:color="auto"/>
            <w:left w:val="none" w:sz="0" w:space="0" w:color="auto"/>
            <w:bottom w:val="none" w:sz="0" w:space="0" w:color="auto"/>
            <w:right w:val="none" w:sz="0" w:space="0" w:color="auto"/>
          </w:divBdr>
          <w:divsChild>
            <w:div w:id="129907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hcc.instructure.com/courses/135902" TargetMode="Externa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c\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Spec design (blank).dotx</Template>
  <TotalTime>148</TotalTime>
  <Pages>15</Pages>
  <Words>1833</Words>
  <Characters>10450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Canellas</dc:creator>
  <cp:keywords/>
  <dc:description/>
  <cp:lastModifiedBy>Jose Canellas</cp:lastModifiedBy>
  <cp:revision>5</cp:revision>
  <dcterms:created xsi:type="dcterms:W3CDTF">2024-02-18T23:53:00Z</dcterms:created>
  <dcterms:modified xsi:type="dcterms:W3CDTF">2024-02-25T02:28:00Z</dcterms:modified>
</cp:coreProperties>
</file>